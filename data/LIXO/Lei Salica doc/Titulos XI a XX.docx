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6C36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#### **XI. DOS FURTOS OU ARROMBAMENTOS COMETIDOS POR HOMENS LIVRES [S.V. </w:t>
      </w:r>
      <w:proofErr w:type="gramStart"/>
      <w:r w:rsidRPr="00EB1C40">
        <w:rPr>
          <w:rFonts w:ascii="Times New Roman" w:hAnsi="Times New Roman" w:cs="Times New Roman"/>
        </w:rPr>
        <w:t>XXXIX]*</w:t>
      </w:r>
      <w:proofErr w:type="gramEnd"/>
      <w:r w:rsidRPr="00EB1C40">
        <w:rPr>
          <w:rFonts w:ascii="Times New Roman" w:hAnsi="Times New Roman" w:cs="Times New Roman"/>
        </w:rPr>
        <w:t>*</w:t>
      </w:r>
    </w:p>
    <w:p w14:paraId="28DC5266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2751EA6C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1. O homem livre que, fora de uma casa, furtar algo no valor de 2 denários e isso for provado contra ele (chamado *</w:t>
      </w:r>
      <w:proofErr w:type="spellStart"/>
      <w:r w:rsidRPr="00EB1C40">
        <w:rPr>
          <w:rFonts w:ascii="Times New Roman" w:hAnsi="Times New Roman" w:cs="Times New Roman"/>
        </w:rPr>
        <w:t>leodardi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600 denários (isto é, 15 soldos), além da devolução do objeto furtado [ou seu valor], mais um pagamento pelo tempo em que seu uso foi perdido.</w:t>
      </w:r>
    </w:p>
    <w:p w14:paraId="0C9B0322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2. Aquele que, fora de uma casa, furtar algo no valor de 40 denários e isso for provado contra ele (chamado *</w:t>
      </w:r>
      <w:proofErr w:type="spellStart"/>
      <w:r w:rsidRPr="00EB1C40">
        <w:rPr>
          <w:rFonts w:ascii="Times New Roman" w:hAnsi="Times New Roman" w:cs="Times New Roman"/>
        </w:rPr>
        <w:t>texaga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1.400 denários (isto é, 35 soldos), além da devolução do objeto furtado [ou seu valor], mais um pagamento pelo tempo em que seu uso foi perdido.</w:t>
      </w:r>
    </w:p>
    <w:p w14:paraId="31D3F749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3. Se um homem livre fizer uma entrada [em uma casa] e furtar algo no valor de 2 denários e isso for provado contra ele (chamado *</w:t>
      </w:r>
      <w:proofErr w:type="spellStart"/>
      <w:r w:rsidRPr="00EB1C40">
        <w:rPr>
          <w:rFonts w:ascii="Times New Roman" w:hAnsi="Times New Roman" w:cs="Times New Roman"/>
        </w:rPr>
        <w:t>cmtedio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1.200 denários (isto é, 30 soldos), além da devolução do objeto furtado [ou seu valor], mais um pagamento pelo tempo em que seu uso foi perdido.</w:t>
      </w:r>
    </w:p>
    <w:p w14:paraId="2BC26D62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[3. Se um homem livre arrombar e furtar algo no valor de 2 denários dentro de uma casa (chamado *</w:t>
      </w:r>
      <w:proofErr w:type="spellStart"/>
      <w:r w:rsidRPr="00EB1C40">
        <w:rPr>
          <w:rFonts w:ascii="Times New Roman" w:hAnsi="Times New Roman" w:cs="Times New Roman"/>
        </w:rPr>
        <w:t>cmtidio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1.800 denários (isto é, 45 soldos), além da devolução do objeto furtado [ou seu valor], mais um pagamento pelo tempo em que seu uso foi perdido.]</w:t>
      </w:r>
    </w:p>
    <w:p w14:paraId="5CEB157A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4. Aquele que furtar algo no valor de mais de 5 denários de um cercado trancado e isso for provado contra ele (chamado *</w:t>
      </w:r>
      <w:proofErr w:type="spellStart"/>
      <w:r w:rsidRPr="00EB1C40">
        <w:rPr>
          <w:rFonts w:ascii="Times New Roman" w:hAnsi="Times New Roman" w:cs="Times New Roman"/>
        </w:rPr>
        <w:t>antedio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1.400 denários (isto é, 35 soldos), além da devolução do objeto furtado [ou seu valor], mais um pagamento pelo tempo em que seu uso foi perdido.</w:t>
      </w:r>
    </w:p>
    <w:p w14:paraId="41A3D119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5. Aquele que cortar ou duplicar uma chave e então entrar em uma casa e tomar algo dali em furto, e isso for provado contra ele (chamado *</w:t>
      </w:r>
      <w:proofErr w:type="spellStart"/>
      <w:r w:rsidRPr="00EB1C40">
        <w:rPr>
          <w:rFonts w:ascii="Times New Roman" w:hAnsi="Times New Roman" w:cs="Times New Roman"/>
        </w:rPr>
        <w:t>anorchlot</w:t>
      </w:r>
      <w:proofErr w:type="spellEnd"/>
      <w:r w:rsidRPr="00EB1C40">
        <w:rPr>
          <w:rFonts w:ascii="Times New Roman" w:hAnsi="Times New Roman" w:cs="Times New Roman"/>
        </w:rPr>
        <w:t xml:space="preserve"> </w:t>
      </w:r>
      <w:proofErr w:type="spellStart"/>
      <w:r w:rsidRPr="00EB1C40">
        <w:rPr>
          <w:rFonts w:ascii="Times New Roman" w:hAnsi="Times New Roman" w:cs="Times New Roman"/>
        </w:rPr>
        <w:t>cmtedio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1.800 denários (isto é, 45 soldos), além da devolução do objeto furtado [ou seu valor], mais um pagamento pelo tempo em que seu uso foi perdido.</w:t>
      </w:r>
    </w:p>
    <w:p w14:paraId="44997583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6. Mas se ele arrombar e não levar nada, mas escapar fugindo, apenas pelo arrombamento será obrigado a pagar 1.200 denários (isto é, 30 soldos).</w:t>
      </w:r>
    </w:p>
    <w:p w14:paraId="4E3DFCBA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3B15591E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#### **XII. DOS FURTOS OU ARROMBAMENTOS COMETIDOS POR ESCRAVOS [S.V. </w:t>
      </w:r>
      <w:proofErr w:type="gramStart"/>
      <w:r w:rsidRPr="00EB1C40">
        <w:rPr>
          <w:rFonts w:ascii="Times New Roman" w:hAnsi="Times New Roman" w:cs="Times New Roman"/>
        </w:rPr>
        <w:t>XL]*</w:t>
      </w:r>
      <w:proofErr w:type="gramEnd"/>
      <w:r w:rsidRPr="00EB1C40">
        <w:rPr>
          <w:rFonts w:ascii="Times New Roman" w:hAnsi="Times New Roman" w:cs="Times New Roman"/>
        </w:rPr>
        <w:t>*</w:t>
      </w:r>
    </w:p>
    <w:p w14:paraId="3D089CCE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0E745A90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lastRenderedPageBreak/>
        <w:t xml:space="preserve">1. O escravo que furtar algo no valor de 2 denários fora de uma casa e isso for provado contra ele (chamado *...*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deverá, além da devolução do objeto furtado [ou seu valor] mais um pagamento pelo tempo em que seu uso foi perdido, receber, estendido, 120 chicotadas ou pagar 120 denários (isto é, 3 soldos) para poupar suas costas.</w:t>
      </w:r>
    </w:p>
    <w:p w14:paraId="20C303FB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2. O escravo que furtar algo no valor de 40 denários será castrado ou pagará 240 denários (isto é, 6 soldos). O senhor do escravo que cometeu o furto deverá devolver o objeto furtado [ou seu valor] ao seu dono, mais um pagamento pelo tempo em que seu uso foi perdido.</w:t>
      </w:r>
    </w:p>
    <w:p w14:paraId="747C7A77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66730F9B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#### **XIII. DO RAPTO DE HOMENS LIVRES OU MULHERES LIVRES [S.V. </w:t>
      </w:r>
      <w:proofErr w:type="gramStart"/>
      <w:r w:rsidRPr="00EB1C40">
        <w:rPr>
          <w:rFonts w:ascii="Times New Roman" w:hAnsi="Times New Roman" w:cs="Times New Roman"/>
        </w:rPr>
        <w:t>XXIII]*</w:t>
      </w:r>
      <w:proofErr w:type="gramEnd"/>
      <w:r w:rsidRPr="00EB1C40">
        <w:rPr>
          <w:rFonts w:ascii="Times New Roman" w:hAnsi="Times New Roman" w:cs="Times New Roman"/>
        </w:rPr>
        <w:t>*</w:t>
      </w:r>
    </w:p>
    <w:p w14:paraId="672A8832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65B7CCAA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1. Se três homens tomarem uma moça livre de sua casa ou local de trabalho (chamado *</w:t>
      </w:r>
      <w:proofErr w:type="spellStart"/>
      <w:r w:rsidRPr="00EB1C40">
        <w:rPr>
          <w:rFonts w:ascii="Times New Roman" w:hAnsi="Times New Roman" w:cs="Times New Roman"/>
        </w:rPr>
        <w:t>ambabtonia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os três serão obrigados a pagar 1.200 denários (isto é, 30 soldos).</w:t>
      </w:r>
    </w:p>
    <w:p w14:paraId="5733822E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2. Se houver mais de três envolvidos, cada um deles [além dos três] será obrigado a pagar 200 denários (isto é, 5 soldos).</w:t>
      </w:r>
    </w:p>
    <w:p w14:paraId="6E15F22E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3. Cada um daqueles que portava flechas será [adicionalmente] obrigado a pagar 120 denários (isto é, 3 soldos).</w:t>
      </w:r>
    </w:p>
    <w:p w14:paraId="5AF8B5E3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4. O raptor será obrigado a pagar 2.500 denários (isto é, 62 soldos e meio).</w:t>
      </w:r>
    </w:p>
    <w:p w14:paraId="1266A3F4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5. Se a moça foi tomada de um quarto ou local de trabalho trancado (chamado *</w:t>
      </w:r>
      <w:proofErr w:type="spellStart"/>
      <w:r w:rsidRPr="00EB1C40">
        <w:rPr>
          <w:rFonts w:ascii="Times New Roman" w:hAnsi="Times New Roman" w:cs="Times New Roman"/>
        </w:rPr>
        <w:t>alteofaltheo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a pena deve ser imposta como no caso anterior.</w:t>
      </w:r>
    </w:p>
    <w:p w14:paraId="06AC7CFE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6. Se a moça que foi tomada havia sido colocada sob a proteção do rei, a multa [será de 2.500 denários (isto é, 62] soldos e meio).</w:t>
      </w:r>
    </w:p>
    <w:p w14:paraId="2243DC57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7. Se for um servo [quem] raptou a moça livre, ele fará a composição com sua vida [isto é, ele será entregue como escravo à família da moça].</w:t>
      </w:r>
    </w:p>
    <w:p w14:paraId="2068B4B3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8. Mas se a moça livre seguiu voluntariamente um </w:t>
      </w:r>
      <w:proofErr w:type="gramStart"/>
      <w:r w:rsidRPr="00EB1C40">
        <w:rPr>
          <w:rFonts w:ascii="Times New Roman" w:hAnsi="Times New Roman" w:cs="Times New Roman"/>
        </w:rPr>
        <w:t>destes, ela</w:t>
      </w:r>
      <w:proofErr w:type="gramEnd"/>
      <w:r w:rsidRPr="00EB1C40">
        <w:rPr>
          <w:rFonts w:ascii="Times New Roman" w:hAnsi="Times New Roman" w:cs="Times New Roman"/>
        </w:rPr>
        <w:t xml:space="preserve"> perderá sua liberdade.</w:t>
      </w:r>
    </w:p>
    <w:p w14:paraId="6BE8E841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9. O homem livre que tomar a escrava de outro homem sofrerá da mesma maneira (*</w:t>
      </w:r>
      <w:proofErr w:type="spellStart"/>
      <w:r w:rsidRPr="00EB1C40">
        <w:rPr>
          <w:rFonts w:ascii="Times New Roman" w:hAnsi="Times New Roman" w:cs="Times New Roman"/>
        </w:rPr>
        <w:t>paciatur</w:t>
      </w:r>
      <w:proofErr w:type="spellEnd"/>
      <w:r w:rsidRPr="00EB1C40">
        <w:rPr>
          <w:rFonts w:ascii="Times New Roman" w:hAnsi="Times New Roman" w:cs="Times New Roman"/>
        </w:rPr>
        <w:t>*).</w:t>
      </w:r>
    </w:p>
    <w:p w14:paraId="6122EC6A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[9. O homem livre que tomar a escrava de outro homem em casamento (chamado *</w:t>
      </w:r>
      <w:proofErr w:type="spellStart"/>
      <w:r w:rsidRPr="00EB1C40">
        <w:rPr>
          <w:rFonts w:ascii="Times New Roman" w:hAnsi="Times New Roman" w:cs="Times New Roman"/>
        </w:rPr>
        <w:t>honema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permanecerá em servidão com ela.]</w:t>
      </w:r>
    </w:p>
    <w:p w14:paraId="13D48071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lastRenderedPageBreak/>
        <w:t xml:space="preserve">10. Aquele que associar a si em casamento a mulher </w:t>
      </w:r>
      <w:proofErr w:type="spellStart"/>
      <w:r w:rsidRPr="00EB1C40">
        <w:rPr>
          <w:rFonts w:ascii="Times New Roman" w:hAnsi="Times New Roman" w:cs="Times New Roman"/>
        </w:rPr>
        <w:t>semi-livre</w:t>
      </w:r>
      <w:proofErr w:type="spellEnd"/>
      <w:r w:rsidRPr="00EB1C40">
        <w:rPr>
          <w:rFonts w:ascii="Times New Roman" w:hAnsi="Times New Roman" w:cs="Times New Roman"/>
        </w:rPr>
        <w:t xml:space="preserve"> (*litam*) de outro homem (chamado *</w:t>
      </w:r>
      <w:proofErr w:type="spellStart"/>
      <w:r w:rsidRPr="00EB1C40">
        <w:rPr>
          <w:rFonts w:ascii="Times New Roman" w:hAnsi="Times New Roman" w:cs="Times New Roman"/>
        </w:rPr>
        <w:t>ambahtonia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1.200 denários (isto é, 30 soldos).</w:t>
      </w:r>
    </w:p>
    <w:p w14:paraId="5A503209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11. Aquele que unir a si em casamento profano a filha de sua irmã ou irmão, ou uma prima de grau mais distante [isto é, filha de uma sobrinha ou sobrinho ou de uma sobrinha-neta ou sobrinho-neto], ou a esposa de seu irmão, ou do irmão de sua mãe, será submetido a esta punição: o casal será separado de tal união e, se tiverem filhos, estes não serão herdeiros legítimos, mas serão marcados com a desonra.</w:t>
      </w:r>
    </w:p>
    <w:p w14:paraId="519C6BF2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12. Aquele que tomar uma mulher prometida a outro e uni-la a si em casamento (chamado *</w:t>
      </w:r>
      <w:proofErr w:type="spellStart"/>
      <w:r w:rsidRPr="00EB1C40">
        <w:rPr>
          <w:rFonts w:ascii="Times New Roman" w:hAnsi="Times New Roman" w:cs="Times New Roman"/>
        </w:rPr>
        <w:t>andrastheo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2.500 denários (isto é, 62 soldos e meio) [à família ou guardião dela].</w:t>
      </w:r>
    </w:p>
    <w:p w14:paraId="78E5F33C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13. Ele será obrigado a pagar 15 soldos ao homem a quem ela estava prometida.</w:t>
      </w:r>
    </w:p>
    <w:p w14:paraId="28B13A36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14. Aquele que atacar na estrada uma moça prometida com seu cortejo nupcial sendo levada ao seu marido e forçosamente tiver relações com ela (chamado *</w:t>
      </w:r>
      <w:proofErr w:type="spellStart"/>
      <w:r w:rsidRPr="00EB1C40">
        <w:rPr>
          <w:rFonts w:ascii="Times New Roman" w:hAnsi="Times New Roman" w:cs="Times New Roman"/>
        </w:rPr>
        <w:t>gangichaldo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8.000 denários (isto é, 200 soldos) [à família ou guardião dela ou ao seu marido prometido?].</w:t>
      </w:r>
    </w:p>
    <w:p w14:paraId="3212F55F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1C5C097E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#### **XIV. DE TOCAIA OU SAQUE [cf. S.V. XVIII e </w:t>
      </w:r>
      <w:proofErr w:type="gramStart"/>
      <w:r w:rsidRPr="00EB1C40">
        <w:rPr>
          <w:rFonts w:ascii="Times New Roman" w:hAnsi="Times New Roman" w:cs="Times New Roman"/>
        </w:rPr>
        <w:t>IX]*</w:t>
      </w:r>
      <w:proofErr w:type="gramEnd"/>
      <w:r w:rsidRPr="00EB1C40">
        <w:rPr>
          <w:rFonts w:ascii="Times New Roman" w:hAnsi="Times New Roman" w:cs="Times New Roman"/>
        </w:rPr>
        <w:t>*</w:t>
      </w:r>
    </w:p>
    <w:p w14:paraId="11E4E14C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14A3CEC5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1. Aquele que roubar um homem livre armando-lhe uma tocaia e isso for provado contra ele (chamado *</w:t>
      </w:r>
      <w:proofErr w:type="spellStart"/>
      <w:r w:rsidRPr="00EB1C40">
        <w:rPr>
          <w:rFonts w:ascii="Times New Roman" w:hAnsi="Times New Roman" w:cs="Times New Roman"/>
        </w:rPr>
        <w:t>mosido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2.500 denários (isto é, 62 soldos e meio) [além da devolução dos objetos tomados, mais um pagamento pelo tempo em que seu uso foi perdido].</w:t>
      </w:r>
    </w:p>
    <w:p w14:paraId="6B400AD8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2. Se um Romano roubar um bárbaro Sálico (*</w:t>
      </w:r>
      <w:proofErr w:type="spellStart"/>
      <w:r w:rsidRPr="00EB1C40">
        <w:rPr>
          <w:rFonts w:ascii="Times New Roman" w:hAnsi="Times New Roman" w:cs="Times New Roman"/>
        </w:rPr>
        <w:t>barbarum</w:t>
      </w:r>
      <w:proofErr w:type="spellEnd"/>
      <w:r w:rsidRPr="00EB1C40">
        <w:rPr>
          <w:rFonts w:ascii="Times New Roman" w:hAnsi="Times New Roman" w:cs="Times New Roman"/>
        </w:rPr>
        <w:t xml:space="preserve"> </w:t>
      </w:r>
      <w:proofErr w:type="spellStart"/>
      <w:r w:rsidRPr="00EB1C40">
        <w:rPr>
          <w:rFonts w:ascii="Times New Roman" w:hAnsi="Times New Roman" w:cs="Times New Roman"/>
        </w:rPr>
        <w:t>Salicum</w:t>
      </w:r>
      <w:proofErr w:type="spellEnd"/>
      <w:r w:rsidRPr="00EB1C40">
        <w:rPr>
          <w:rFonts w:ascii="Times New Roman" w:hAnsi="Times New Roman" w:cs="Times New Roman"/>
        </w:rPr>
        <w:t xml:space="preserve">*) e isso não for provado com certeza contra ele, ele pode inocentar-se com 25 </w:t>
      </w:r>
      <w:proofErr w:type="spellStart"/>
      <w:r w:rsidRPr="00EB1C40">
        <w:rPr>
          <w:rFonts w:ascii="Times New Roman" w:hAnsi="Times New Roman" w:cs="Times New Roman"/>
        </w:rPr>
        <w:t>co-juradores</w:t>
      </w:r>
      <w:proofErr w:type="spellEnd"/>
      <w:r w:rsidRPr="00EB1C40">
        <w:rPr>
          <w:rFonts w:ascii="Times New Roman" w:hAnsi="Times New Roman" w:cs="Times New Roman"/>
        </w:rPr>
        <w:t xml:space="preserve">, metade dos quais ele escolheu. Se ele não puder encontrar os </w:t>
      </w:r>
      <w:proofErr w:type="spellStart"/>
      <w:r w:rsidRPr="00EB1C40">
        <w:rPr>
          <w:rFonts w:ascii="Times New Roman" w:hAnsi="Times New Roman" w:cs="Times New Roman"/>
        </w:rPr>
        <w:t>co-juradores</w:t>
      </w:r>
      <w:proofErr w:type="spellEnd"/>
      <w:r w:rsidRPr="00EB1C40">
        <w:rPr>
          <w:rFonts w:ascii="Times New Roman" w:hAnsi="Times New Roman" w:cs="Times New Roman"/>
        </w:rPr>
        <w:t xml:space="preserve"> (chamado *</w:t>
      </w:r>
      <w:proofErr w:type="spellStart"/>
      <w:r w:rsidRPr="00EB1C40">
        <w:rPr>
          <w:rFonts w:ascii="Times New Roman" w:hAnsi="Times New Roman" w:cs="Times New Roman"/>
        </w:rPr>
        <w:t>mosido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ele deverá ir à ordália da água fervente ou deve-se observar como no caso precedente [isto é, pagar 62 soldos e meio além da devolução dos objetos tomados ou seu valor, mais um pagamento pelo tempo em que seu uso foi perdido].</w:t>
      </w:r>
    </w:p>
    <w:p w14:paraId="12ECF1EA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3. Se um Franco roubar um Romano e isso não for provado com certeza, ele deverá inocentar-se com 20 </w:t>
      </w:r>
      <w:proofErr w:type="spellStart"/>
      <w:r w:rsidRPr="00EB1C40">
        <w:rPr>
          <w:rFonts w:ascii="Times New Roman" w:hAnsi="Times New Roman" w:cs="Times New Roman"/>
        </w:rPr>
        <w:t>co-juradores</w:t>
      </w:r>
      <w:proofErr w:type="spellEnd"/>
      <w:r w:rsidRPr="00EB1C40">
        <w:rPr>
          <w:rFonts w:ascii="Times New Roman" w:hAnsi="Times New Roman" w:cs="Times New Roman"/>
        </w:rPr>
        <w:t xml:space="preserve">, metade dos quais ele escolheu. Se ele não puder encontrar os </w:t>
      </w:r>
      <w:proofErr w:type="spellStart"/>
      <w:r w:rsidRPr="00EB1C40">
        <w:rPr>
          <w:rFonts w:ascii="Times New Roman" w:hAnsi="Times New Roman" w:cs="Times New Roman"/>
        </w:rPr>
        <w:t>co-juradores</w:t>
      </w:r>
      <w:proofErr w:type="spellEnd"/>
      <w:r w:rsidRPr="00EB1C40">
        <w:rPr>
          <w:rFonts w:ascii="Times New Roman" w:hAnsi="Times New Roman" w:cs="Times New Roman"/>
        </w:rPr>
        <w:t xml:space="preserve"> (chamado *</w:t>
      </w:r>
      <w:proofErr w:type="spellStart"/>
      <w:r w:rsidRPr="00EB1C40">
        <w:rPr>
          <w:rFonts w:ascii="Times New Roman" w:hAnsi="Times New Roman" w:cs="Times New Roman"/>
        </w:rPr>
        <w:t>mosido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 for provado, ele será obrigado a pagar 1.200 denários (isto é, 30 soldos) [além da devolução dos objetos tomados ou seu valor, mais um pagamento pelo tempo em que seu uso foi perdido].</w:t>
      </w:r>
    </w:p>
    <w:p w14:paraId="270951A3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lastRenderedPageBreak/>
        <w:t>4. Se alguém, contrariamente ao comando do rei, presumir parar (*</w:t>
      </w:r>
      <w:proofErr w:type="spellStart"/>
      <w:r w:rsidRPr="00EB1C40">
        <w:rPr>
          <w:rFonts w:ascii="Times New Roman" w:hAnsi="Times New Roman" w:cs="Times New Roman"/>
        </w:rPr>
        <w:t>testare</w:t>
      </w:r>
      <w:proofErr w:type="spellEnd"/>
      <w:r w:rsidRPr="00EB1C40">
        <w:rPr>
          <w:rFonts w:ascii="Times New Roman" w:hAnsi="Times New Roman" w:cs="Times New Roman"/>
        </w:rPr>
        <w:t>*) ou atacar um homem que está tentando mudar-se para algum lugar (*</w:t>
      </w:r>
      <w:proofErr w:type="spellStart"/>
      <w:r w:rsidRPr="00EB1C40">
        <w:rPr>
          <w:rFonts w:ascii="Times New Roman" w:hAnsi="Times New Roman" w:cs="Times New Roman"/>
        </w:rPr>
        <w:t>migrare</w:t>
      </w:r>
      <w:proofErr w:type="spellEnd"/>
      <w:r w:rsidRPr="00EB1C40">
        <w:rPr>
          <w:rFonts w:ascii="Times New Roman" w:hAnsi="Times New Roman" w:cs="Times New Roman"/>
        </w:rPr>
        <w:t>*) e tem uma permissão do rei [para fazê-lo] e pode identificar-se (*</w:t>
      </w:r>
      <w:proofErr w:type="spellStart"/>
      <w:r w:rsidRPr="00EB1C40">
        <w:rPr>
          <w:rFonts w:ascii="Times New Roman" w:hAnsi="Times New Roman" w:cs="Times New Roman"/>
        </w:rPr>
        <w:t>abundivit</w:t>
      </w:r>
      <w:proofErr w:type="spellEnd"/>
      <w:r w:rsidRPr="00EB1C40">
        <w:rPr>
          <w:rFonts w:ascii="Times New Roman" w:hAnsi="Times New Roman" w:cs="Times New Roman"/>
        </w:rPr>
        <w:t>*) em corte pública (chamado *</w:t>
      </w:r>
      <w:proofErr w:type="spellStart"/>
      <w:r w:rsidRPr="00EB1C40">
        <w:rPr>
          <w:rFonts w:ascii="Times New Roman" w:hAnsi="Times New Roman" w:cs="Times New Roman"/>
        </w:rPr>
        <w:t>alachtaco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8.000 denários (isto é, 200 soldos) [ao homem atacado].</w:t>
      </w:r>
    </w:p>
    <w:p w14:paraId="2B8D9376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5. Se alguém atacar um homem que se muda (*</w:t>
      </w:r>
      <w:proofErr w:type="spellStart"/>
      <w:r w:rsidRPr="00EB1C40">
        <w:rPr>
          <w:rFonts w:ascii="Times New Roman" w:hAnsi="Times New Roman" w:cs="Times New Roman"/>
        </w:rPr>
        <w:t>migrantem</w:t>
      </w:r>
      <w:proofErr w:type="spellEnd"/>
      <w:r w:rsidRPr="00EB1C40">
        <w:rPr>
          <w:rFonts w:ascii="Times New Roman" w:hAnsi="Times New Roman" w:cs="Times New Roman"/>
        </w:rPr>
        <w:t xml:space="preserve">*) para algum lugar e isso for provado contra ele (chamado *via </w:t>
      </w:r>
      <w:proofErr w:type="spellStart"/>
      <w:r w:rsidRPr="00EB1C40">
        <w:rPr>
          <w:rFonts w:ascii="Times New Roman" w:hAnsi="Times New Roman" w:cs="Times New Roman"/>
        </w:rPr>
        <w:t>lacina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pagar[-lhe] 8.000 denários (isto é, 200 soldos).</w:t>
      </w:r>
    </w:p>
    <w:p w14:paraId="715EE703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6. Se o lugar (*</w:t>
      </w:r>
      <w:proofErr w:type="spellStart"/>
      <w:r w:rsidRPr="00EB1C40">
        <w:rPr>
          <w:rFonts w:ascii="Times New Roman" w:hAnsi="Times New Roman" w:cs="Times New Roman"/>
        </w:rPr>
        <w:t>villam</w:t>
      </w:r>
      <w:proofErr w:type="spellEnd"/>
      <w:r w:rsidRPr="00EB1C40">
        <w:rPr>
          <w:rFonts w:ascii="Times New Roman" w:hAnsi="Times New Roman" w:cs="Times New Roman"/>
        </w:rPr>
        <w:t>*) de um homem for atacado, cada um daqueles no bando de homens (*</w:t>
      </w:r>
      <w:proofErr w:type="spellStart"/>
      <w:r w:rsidRPr="00EB1C40">
        <w:rPr>
          <w:rFonts w:ascii="Times New Roman" w:hAnsi="Times New Roman" w:cs="Times New Roman"/>
        </w:rPr>
        <w:t>contubernio</w:t>
      </w:r>
      <w:proofErr w:type="spellEnd"/>
      <w:r w:rsidRPr="00EB1C40">
        <w:rPr>
          <w:rFonts w:ascii="Times New Roman" w:hAnsi="Times New Roman" w:cs="Times New Roman"/>
        </w:rPr>
        <w:t>*) provado estar entre os atacantes (*</w:t>
      </w:r>
      <w:proofErr w:type="spellStart"/>
      <w:r w:rsidRPr="00EB1C40">
        <w:rPr>
          <w:rFonts w:ascii="Times New Roman" w:hAnsi="Times New Roman" w:cs="Times New Roman"/>
        </w:rPr>
        <w:t>superventi</w:t>
      </w:r>
      <w:proofErr w:type="spellEnd"/>
      <w:r w:rsidRPr="00EB1C40">
        <w:rPr>
          <w:rFonts w:ascii="Times New Roman" w:hAnsi="Times New Roman" w:cs="Times New Roman"/>
        </w:rPr>
        <w:t>*) (chamado *</w:t>
      </w:r>
      <w:proofErr w:type="spellStart"/>
      <w:r w:rsidRPr="00EB1C40">
        <w:rPr>
          <w:rFonts w:ascii="Times New Roman" w:hAnsi="Times New Roman" w:cs="Times New Roman"/>
        </w:rPr>
        <w:t>turpefalthio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2.500 denários (isto é, 62 soldos e meio).</w:t>
      </w:r>
    </w:p>
    <w:p w14:paraId="60D1536D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7. Aquele que atacar o lugar (*</w:t>
      </w:r>
      <w:proofErr w:type="spellStart"/>
      <w:r w:rsidRPr="00EB1C40">
        <w:rPr>
          <w:rFonts w:ascii="Times New Roman" w:hAnsi="Times New Roman" w:cs="Times New Roman"/>
        </w:rPr>
        <w:t>villam</w:t>
      </w:r>
      <w:proofErr w:type="spellEnd"/>
      <w:r w:rsidRPr="00EB1C40">
        <w:rPr>
          <w:rFonts w:ascii="Times New Roman" w:hAnsi="Times New Roman" w:cs="Times New Roman"/>
        </w:rPr>
        <w:t>*) de outro homem e lá quebrar portas, matar cães ou ferir homens ou carregar dali qualquer coisa em uma carroça (chamado *</w:t>
      </w:r>
      <w:proofErr w:type="spellStart"/>
      <w:r w:rsidRPr="00EB1C40">
        <w:rPr>
          <w:rFonts w:ascii="Times New Roman" w:hAnsi="Times New Roman" w:cs="Times New Roman"/>
        </w:rPr>
        <w:t>turpefalthio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8.000 denários (isto é, 200 soldos) [além de devolver os objetos tomados ou seu valor, mais um pagamento pelo tempo em que seu uso foi perdido].</w:t>
      </w:r>
    </w:p>
    <w:p w14:paraId="597A67AB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8. O que quer que ele tenha levado de lá, ele deverá restituir ao seu lugar. Tantos quantos forem provados estar em seu bando (*</w:t>
      </w:r>
      <w:proofErr w:type="spellStart"/>
      <w:r w:rsidRPr="00EB1C40">
        <w:rPr>
          <w:rFonts w:ascii="Times New Roman" w:hAnsi="Times New Roman" w:cs="Times New Roman"/>
        </w:rPr>
        <w:t>contubernium</w:t>
      </w:r>
      <w:proofErr w:type="spellEnd"/>
      <w:r w:rsidRPr="00EB1C40">
        <w:rPr>
          <w:rFonts w:ascii="Times New Roman" w:hAnsi="Times New Roman" w:cs="Times New Roman"/>
        </w:rPr>
        <w:t>*) ou entre os atacantes (*</w:t>
      </w:r>
      <w:proofErr w:type="spellStart"/>
      <w:r w:rsidRPr="00EB1C40">
        <w:rPr>
          <w:rFonts w:ascii="Times New Roman" w:hAnsi="Times New Roman" w:cs="Times New Roman"/>
        </w:rPr>
        <w:t>superventi</w:t>
      </w:r>
      <w:proofErr w:type="spellEnd"/>
      <w:r w:rsidRPr="00EB1C40">
        <w:rPr>
          <w:rFonts w:ascii="Times New Roman" w:hAnsi="Times New Roman" w:cs="Times New Roman"/>
        </w:rPr>
        <w:t>*), cada um deles será obrigado a pagar 2.500 denários (isto é, 62 soldos e meio).</w:t>
      </w:r>
    </w:p>
    <w:p w14:paraId="47E7FA9D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9. Aquele que furtivamente roubar um cadáver antes que seja colocado na terra e isso for provado contra ele (chamado *</w:t>
      </w:r>
      <w:proofErr w:type="spellStart"/>
      <w:r w:rsidRPr="00EB1C40">
        <w:rPr>
          <w:rFonts w:ascii="Times New Roman" w:hAnsi="Times New Roman" w:cs="Times New Roman"/>
        </w:rPr>
        <w:t>chreomosido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4.000 denários (isto é, 100 soldos) [além de devolver as coisas tomadas, mais um pagamento pelo tempo em que as reteve].</w:t>
      </w:r>
    </w:p>
    <w:p w14:paraId="29863DAA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10. Aquele que desenterrar um cadáver e roubá-lo e isso for provado contra ele (chamado *</w:t>
      </w:r>
      <w:proofErr w:type="spellStart"/>
      <w:r w:rsidRPr="00EB1C40">
        <w:rPr>
          <w:rFonts w:ascii="Times New Roman" w:hAnsi="Times New Roman" w:cs="Times New Roman"/>
        </w:rPr>
        <w:t>turnechale</w:t>
      </w:r>
      <w:proofErr w:type="spellEnd"/>
      <w:r w:rsidRPr="00EB1C40">
        <w:rPr>
          <w:rFonts w:ascii="Times New Roman" w:hAnsi="Times New Roman" w:cs="Times New Roman"/>
        </w:rPr>
        <w:t xml:space="preserve">* ou *odo </w:t>
      </w:r>
      <w:proofErr w:type="spellStart"/>
      <w:r w:rsidRPr="00EB1C40">
        <w:rPr>
          <w:rFonts w:ascii="Times New Roman" w:hAnsi="Times New Roman" w:cs="Times New Roman"/>
        </w:rPr>
        <w:t>carina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8.000 denários (isto é, 200 soldos) [além de devolver as coisas tomadas, mais um pagamento pelo tempo em que as reteve].</w:t>
      </w:r>
    </w:p>
    <w:p w14:paraId="1DF87A6D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11. Aquele que furtivamente roubar um homem adormecido e isso for provado contra ele (chamado *</w:t>
      </w:r>
      <w:proofErr w:type="spellStart"/>
      <w:r w:rsidRPr="00EB1C40">
        <w:rPr>
          <w:rFonts w:ascii="Times New Roman" w:hAnsi="Times New Roman" w:cs="Times New Roman"/>
        </w:rPr>
        <w:t>friomosido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4.000 denários (isto é, 100 soldos), além da devolução dos objetos furtados [ou seu valor], mais um pagamento pelo tempo em que seu uso foi perdido.</w:t>
      </w:r>
    </w:p>
    <w:p w14:paraId="607D6F01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4718572C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lastRenderedPageBreak/>
        <w:t xml:space="preserve">#### **XV. DO HOMICÍDIO OU DO HOMEM QUE TOMA A ESPOSA DE OUTRO ENQUANTO O MARIDO AINDA VIVE [não está na </w:t>
      </w:r>
      <w:proofErr w:type="gramStart"/>
      <w:r w:rsidRPr="00EB1C40">
        <w:rPr>
          <w:rFonts w:ascii="Times New Roman" w:hAnsi="Times New Roman" w:cs="Times New Roman"/>
        </w:rPr>
        <w:t>S.V.]*</w:t>
      </w:r>
      <w:proofErr w:type="gramEnd"/>
      <w:r w:rsidRPr="00EB1C40">
        <w:rPr>
          <w:rFonts w:ascii="Times New Roman" w:hAnsi="Times New Roman" w:cs="Times New Roman"/>
        </w:rPr>
        <w:t>*</w:t>
      </w:r>
    </w:p>
    <w:p w14:paraId="0BD51CB6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09BB30E9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1. Aquele que matar um homem livre ou tomar a esposa de outro homem enquanto o marido vive, e isso for provado contra ele (chamado *</w:t>
      </w:r>
      <w:proofErr w:type="spellStart"/>
      <w:r w:rsidRPr="00EB1C40">
        <w:rPr>
          <w:rFonts w:ascii="Times New Roman" w:hAnsi="Times New Roman" w:cs="Times New Roman"/>
        </w:rPr>
        <w:t>offalthecho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8.000 denários (isto é, 200 soldos).</w:t>
      </w:r>
    </w:p>
    <w:p w14:paraId="6D50165C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2. Aquele que estuprar uma moça livre e isso for provado contra ele (chamado *</w:t>
      </w:r>
      <w:proofErr w:type="spellStart"/>
      <w:r w:rsidRPr="00EB1C40">
        <w:rPr>
          <w:rFonts w:ascii="Times New Roman" w:hAnsi="Times New Roman" w:cs="Times New Roman"/>
        </w:rPr>
        <w:t>uueruanatbe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2.500 denários (isto é, 62 soldos e meio).</w:t>
      </w:r>
    </w:p>
    <w:p w14:paraId="661B9480" w14:textId="3476BEB5" w:rsidR="0000000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3. Aquele que secretamente tiver relações com uma moça livre com o consentimento de ambos e isso for provado contra ele (chamado *</w:t>
      </w:r>
      <w:proofErr w:type="spellStart"/>
      <w:r w:rsidRPr="00EB1C40">
        <w:rPr>
          <w:rFonts w:ascii="Times New Roman" w:hAnsi="Times New Roman" w:cs="Times New Roman"/>
        </w:rPr>
        <w:t>firilasia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1.800 denários (isto é, 45 soldos).</w:t>
      </w:r>
    </w:p>
    <w:p w14:paraId="4D193491" w14:textId="77777777" w:rsid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15745C91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#### **XVI. DO INCÊNDIO [S.V. </w:t>
      </w:r>
      <w:proofErr w:type="gramStart"/>
      <w:r w:rsidRPr="00EB1C40">
        <w:rPr>
          <w:rFonts w:ascii="Times New Roman" w:hAnsi="Times New Roman" w:cs="Times New Roman"/>
        </w:rPr>
        <w:t>X]*</w:t>
      </w:r>
      <w:proofErr w:type="gramEnd"/>
      <w:r w:rsidRPr="00EB1C40">
        <w:rPr>
          <w:rFonts w:ascii="Times New Roman" w:hAnsi="Times New Roman" w:cs="Times New Roman"/>
        </w:rPr>
        <w:t>*</w:t>
      </w:r>
    </w:p>
    <w:p w14:paraId="2C0FD3DC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763F66B3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1. Aquele que atear fogo à casa de outro homem enquanto houver homens dormindo nela, e isso for provado contra ele (chamado *</w:t>
      </w:r>
      <w:proofErr w:type="spellStart"/>
      <w:r w:rsidRPr="00EB1C40">
        <w:rPr>
          <w:rFonts w:ascii="Times New Roman" w:hAnsi="Times New Roman" w:cs="Times New Roman"/>
        </w:rPr>
        <w:t>seolandouefa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pagará 62 soldos e meio àquele a quem pertence a casa, e tantos homens quantos estivessem na casa devem citá-lo à corte concernente ao *</w:t>
      </w:r>
      <w:proofErr w:type="spellStart"/>
      <w:r w:rsidRPr="00EB1C40">
        <w:rPr>
          <w:rFonts w:ascii="Times New Roman" w:hAnsi="Times New Roman" w:cs="Times New Roman"/>
        </w:rPr>
        <w:t>seolando</w:t>
      </w:r>
      <w:proofErr w:type="spellEnd"/>
      <w:r w:rsidRPr="00EB1C40">
        <w:rPr>
          <w:rFonts w:ascii="Times New Roman" w:hAnsi="Times New Roman" w:cs="Times New Roman"/>
        </w:rPr>
        <w:t>*, e ele será obrigado a pagar a cada um deles 62 soldos e meio. E se alguém foi queimado lá dentro (chamado *</w:t>
      </w:r>
      <w:proofErr w:type="spellStart"/>
      <w:r w:rsidRPr="00EB1C40">
        <w:rPr>
          <w:rFonts w:ascii="Times New Roman" w:hAnsi="Times New Roman" w:cs="Times New Roman"/>
        </w:rPr>
        <w:t>leode</w:t>
      </w:r>
      <w:proofErr w:type="spellEnd"/>
      <w:r w:rsidRPr="00EB1C40">
        <w:rPr>
          <w:rFonts w:ascii="Times New Roman" w:hAnsi="Times New Roman" w:cs="Times New Roman"/>
        </w:rPr>
        <w:t xml:space="preserve"> </w:t>
      </w:r>
      <w:proofErr w:type="spellStart"/>
      <w:r w:rsidRPr="00EB1C40">
        <w:rPr>
          <w:rFonts w:ascii="Times New Roman" w:hAnsi="Times New Roman" w:cs="Times New Roman"/>
        </w:rPr>
        <w:t>seolcmdouefa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ele será obrigado a pagar 62 soldos e meio mais a composição (*</w:t>
      </w:r>
      <w:proofErr w:type="spellStart"/>
      <w:r w:rsidRPr="00EB1C40">
        <w:rPr>
          <w:rFonts w:ascii="Times New Roman" w:hAnsi="Times New Roman" w:cs="Times New Roman"/>
        </w:rPr>
        <w:t>leode</w:t>
      </w:r>
      <w:proofErr w:type="spellEnd"/>
      <w:r w:rsidRPr="00EB1C40">
        <w:rPr>
          <w:rFonts w:ascii="Times New Roman" w:hAnsi="Times New Roman" w:cs="Times New Roman"/>
        </w:rPr>
        <w:t>*) de 8.000 denários (isto é, 200 soldos); e àquele a quem a casa pertence (chamado *</w:t>
      </w:r>
      <w:proofErr w:type="spellStart"/>
      <w:r w:rsidRPr="00EB1C40">
        <w:rPr>
          <w:rFonts w:ascii="Times New Roman" w:hAnsi="Times New Roman" w:cs="Times New Roman"/>
        </w:rPr>
        <w:t>alfathio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ele será obrigado a pagar 2.500 denários (isto é, 62 soldos e meio).</w:t>
      </w:r>
    </w:p>
    <w:p w14:paraId="7953E1AD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[1. Aquele que atear fogo à casa de outrem enquanto houver homens dormindo dentro será obrigado a pagar 2.500 denários (isto é, 62 soldos e meio) àquele a quem a casa pertence (chamado *</w:t>
      </w:r>
      <w:proofErr w:type="spellStart"/>
      <w:r w:rsidRPr="00EB1C40">
        <w:rPr>
          <w:rFonts w:ascii="Times New Roman" w:hAnsi="Times New Roman" w:cs="Times New Roman"/>
        </w:rPr>
        <w:t>andebau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). Aqueles que escaparem dali devem, cada um, chamá-lo à corte pelo *</w:t>
      </w:r>
      <w:proofErr w:type="spellStart"/>
      <w:r w:rsidRPr="00EB1C40">
        <w:rPr>
          <w:rFonts w:ascii="Times New Roman" w:hAnsi="Times New Roman" w:cs="Times New Roman"/>
        </w:rPr>
        <w:t>seulandeueuas</w:t>
      </w:r>
      <w:proofErr w:type="spellEnd"/>
      <w:r w:rsidRPr="00EB1C40">
        <w:rPr>
          <w:rFonts w:ascii="Times New Roman" w:hAnsi="Times New Roman" w:cs="Times New Roman"/>
        </w:rPr>
        <w:t xml:space="preserve">*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 xml:space="preserve"> e ele é responsável perante cada um deles por 4.000 denários (isto é, 100 soldos). Se alguns permanecerem lá dentro [isto é, não escaparem] (chamado *</w:t>
      </w:r>
      <w:proofErr w:type="spellStart"/>
      <w:r w:rsidRPr="00EB1C40">
        <w:rPr>
          <w:rFonts w:ascii="Times New Roman" w:hAnsi="Times New Roman" w:cs="Times New Roman"/>
        </w:rPr>
        <w:t>leudi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ele será obrigado a pagar 8.000 denários (isto é, 200 soldos), além da restauração do valor envolvido, mais um pagamento pelo tempo em que seu uso foi perdido.]</w:t>
      </w:r>
    </w:p>
    <w:p w14:paraId="2205A568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lastRenderedPageBreak/>
        <w:t>2. Aquele que atear fogo a uma edificação (*salina*) feita de taipa/trançado (*</w:t>
      </w:r>
      <w:proofErr w:type="spellStart"/>
      <w:r w:rsidRPr="00EB1C40">
        <w:rPr>
          <w:rFonts w:ascii="Times New Roman" w:hAnsi="Times New Roman" w:cs="Times New Roman"/>
        </w:rPr>
        <w:t>detem</w:t>
      </w:r>
      <w:proofErr w:type="spellEnd"/>
      <w:r w:rsidRPr="00EB1C40">
        <w:rPr>
          <w:rFonts w:ascii="Times New Roman" w:hAnsi="Times New Roman" w:cs="Times New Roman"/>
        </w:rPr>
        <w:t>*) e isso for provado contra ele (chamado *</w:t>
      </w:r>
      <w:proofErr w:type="spellStart"/>
      <w:r w:rsidRPr="00EB1C40">
        <w:rPr>
          <w:rFonts w:ascii="Times New Roman" w:hAnsi="Times New Roman" w:cs="Times New Roman"/>
        </w:rPr>
        <w:t>althifathio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2.500 denários (isto é, 62 soldos e meio).</w:t>
      </w:r>
    </w:p>
    <w:p w14:paraId="4DA74E7D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3. Aquele que atear fogo a um celeiro (*</w:t>
      </w:r>
      <w:proofErr w:type="spellStart"/>
      <w:r w:rsidRPr="00EB1C40">
        <w:rPr>
          <w:rFonts w:ascii="Times New Roman" w:hAnsi="Times New Roman" w:cs="Times New Roman"/>
        </w:rPr>
        <w:t>sficarium</w:t>
      </w:r>
      <w:proofErr w:type="spellEnd"/>
      <w:r w:rsidRPr="00EB1C40">
        <w:rPr>
          <w:rFonts w:ascii="Times New Roman" w:hAnsi="Times New Roman" w:cs="Times New Roman"/>
        </w:rPr>
        <w:t>*) ou granel (*</w:t>
      </w:r>
      <w:proofErr w:type="spellStart"/>
      <w:r w:rsidRPr="00EB1C40">
        <w:rPr>
          <w:rFonts w:ascii="Times New Roman" w:hAnsi="Times New Roman" w:cs="Times New Roman"/>
        </w:rPr>
        <w:t>machalum</w:t>
      </w:r>
      <w:proofErr w:type="spellEnd"/>
      <w:r w:rsidRPr="00EB1C40">
        <w:rPr>
          <w:rFonts w:ascii="Times New Roman" w:hAnsi="Times New Roman" w:cs="Times New Roman"/>
        </w:rPr>
        <w:t>*) com grãos dentro e isso for provado contra ele (chamado *</w:t>
      </w:r>
      <w:proofErr w:type="spellStart"/>
      <w:r w:rsidRPr="00EB1C40">
        <w:rPr>
          <w:rFonts w:ascii="Times New Roman" w:hAnsi="Times New Roman" w:cs="Times New Roman"/>
        </w:rPr>
        <w:t>leodeba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2.500 denários (isto é, 62 soldos e meio) [mais o valor do grão envolvido].</w:t>
      </w:r>
    </w:p>
    <w:p w14:paraId="267AE4BB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4. Aquele que atear fogo a um chiqueiro com porcos dentro ou a um estábulo com gado ou feno dentro e isso for provado contra ele (chamado *</w:t>
      </w:r>
      <w:proofErr w:type="spellStart"/>
      <w:r w:rsidRPr="00EB1C40">
        <w:rPr>
          <w:rFonts w:ascii="Times New Roman" w:hAnsi="Times New Roman" w:cs="Times New Roman"/>
        </w:rPr>
        <w:t>sundeba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2.500 denários (isto é, 62 soldos e meio), além da restauração do valor envolvido, mais um pagamento pelo tempo em que seu uso foi perdido.</w:t>
      </w:r>
    </w:p>
    <w:p w14:paraId="53A5B32C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5. Se um Romano infligir uma dessas coisas a outro Romano e a prova não for certa, ele pode inocentar-se com 20 </w:t>
      </w:r>
      <w:proofErr w:type="spellStart"/>
      <w:r w:rsidRPr="00EB1C40">
        <w:rPr>
          <w:rFonts w:ascii="Times New Roman" w:hAnsi="Times New Roman" w:cs="Times New Roman"/>
        </w:rPr>
        <w:t>co-juradores</w:t>
      </w:r>
      <w:proofErr w:type="spellEnd"/>
      <w:r w:rsidRPr="00EB1C40">
        <w:rPr>
          <w:rFonts w:ascii="Times New Roman" w:hAnsi="Times New Roman" w:cs="Times New Roman"/>
        </w:rPr>
        <w:t xml:space="preserve">, metade dos quais ele escolheu. Se ele não puder encontrar os </w:t>
      </w:r>
      <w:proofErr w:type="spellStart"/>
      <w:r w:rsidRPr="00EB1C40">
        <w:rPr>
          <w:rFonts w:ascii="Times New Roman" w:hAnsi="Times New Roman" w:cs="Times New Roman"/>
        </w:rPr>
        <w:t>co-juradores</w:t>
      </w:r>
      <w:proofErr w:type="spellEnd"/>
      <w:r w:rsidRPr="00EB1C40">
        <w:rPr>
          <w:rFonts w:ascii="Times New Roman" w:hAnsi="Times New Roman" w:cs="Times New Roman"/>
        </w:rPr>
        <w:t>, então ele deve ir à ordália da água fervente (chamado *</w:t>
      </w:r>
      <w:proofErr w:type="spellStart"/>
      <w:r w:rsidRPr="00EB1C40">
        <w:rPr>
          <w:rFonts w:ascii="Times New Roman" w:hAnsi="Times New Roman" w:cs="Times New Roman"/>
        </w:rPr>
        <w:t>leodeba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). Se ele for julgado culpado, deve pagar 1.200 denários (isto é, 30 soldos).</w:t>
      </w:r>
    </w:p>
    <w:p w14:paraId="16D785A4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6. Aquele que atear fogo à cerca ou sebe de outro homem e isso for provado contra ele (chamado *</w:t>
      </w:r>
      <w:proofErr w:type="spellStart"/>
      <w:r w:rsidRPr="00EB1C40">
        <w:rPr>
          <w:rFonts w:ascii="Times New Roman" w:hAnsi="Times New Roman" w:cs="Times New Roman"/>
        </w:rPr>
        <w:t>bila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600 denários (isto é, 15 soldos) [mais o valor da sebe ou cerca].</w:t>
      </w:r>
    </w:p>
    <w:p w14:paraId="652E9235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7. Aquele que cortar a cerca ou sebe de outro homem (chamado *bicha </w:t>
      </w:r>
      <w:proofErr w:type="spellStart"/>
      <w:r w:rsidRPr="00EB1C40">
        <w:rPr>
          <w:rFonts w:ascii="Times New Roman" w:hAnsi="Times New Roman" w:cs="Times New Roman"/>
        </w:rPr>
        <w:t>biggeo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600 denários (isto é, 15 soldos), além da restauração do valor envolvido, mais um pagamento pelo tempo em que seu uso foi perdido.</w:t>
      </w:r>
    </w:p>
    <w:p w14:paraId="46ABECD8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4CAA0265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#### **XVII. DOS FERIMENTOS [S.V. </w:t>
      </w:r>
      <w:proofErr w:type="gramStart"/>
      <w:r w:rsidRPr="00EB1C40">
        <w:rPr>
          <w:rFonts w:ascii="Times New Roman" w:hAnsi="Times New Roman" w:cs="Times New Roman"/>
        </w:rPr>
        <w:t>XV]*</w:t>
      </w:r>
      <w:proofErr w:type="gramEnd"/>
      <w:r w:rsidRPr="00EB1C40">
        <w:rPr>
          <w:rFonts w:ascii="Times New Roman" w:hAnsi="Times New Roman" w:cs="Times New Roman"/>
        </w:rPr>
        <w:t>*</w:t>
      </w:r>
    </w:p>
    <w:p w14:paraId="312AB40F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4E4A7558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1. Aquele que ferir ou tentar matar outro homem e o golpe errar, e isso for provado contra ele (chamado *</w:t>
      </w:r>
      <w:proofErr w:type="spellStart"/>
      <w:r w:rsidRPr="00EB1C40">
        <w:rPr>
          <w:rFonts w:ascii="Times New Roman" w:hAnsi="Times New Roman" w:cs="Times New Roman"/>
        </w:rPr>
        <w:t>seolandouefa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2.500 denários (isto é, 62 soldos e meio).</w:t>
      </w:r>
    </w:p>
    <w:p w14:paraId="19849F44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2. Aquele que tentar atirar em outro homem com uma flecha envenenada e a flecha errar, e isso for provado contra ele (chamado *</w:t>
      </w:r>
      <w:proofErr w:type="spellStart"/>
      <w:r w:rsidRPr="00EB1C40">
        <w:rPr>
          <w:rFonts w:ascii="Times New Roman" w:hAnsi="Times New Roman" w:cs="Times New Roman"/>
        </w:rPr>
        <w:t>seolandouefa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2.500 denários (isto é, 62 soldos e meio).</w:t>
      </w:r>
    </w:p>
    <w:p w14:paraId="0FDEB592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3. Aquele que golpear outro homem na cabeça de modo que seu sangue caia no chão, e isso for provado contra ele (chamado *</w:t>
      </w:r>
      <w:proofErr w:type="spellStart"/>
      <w:r w:rsidRPr="00EB1C40">
        <w:rPr>
          <w:rFonts w:ascii="Times New Roman" w:hAnsi="Times New Roman" w:cs="Times New Roman"/>
        </w:rPr>
        <w:t>seolandouefa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600 denários (isto é, 15 soldos).</w:t>
      </w:r>
    </w:p>
    <w:p w14:paraId="6DE8488D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lastRenderedPageBreak/>
        <w:t>4. Aquele que golpear outro homem na cabeça de modo que o cérebro apareça, e isso for provado contra ele (chamado *</w:t>
      </w:r>
      <w:proofErr w:type="spellStart"/>
      <w:r w:rsidRPr="00EB1C40">
        <w:rPr>
          <w:rFonts w:ascii="Times New Roman" w:hAnsi="Times New Roman" w:cs="Times New Roman"/>
        </w:rPr>
        <w:t>chiesiofrit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600 denários (isto é, 15 soldos).</w:t>
      </w:r>
    </w:p>
    <w:p w14:paraId="03343101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5. Se os três ossos que ficam sobre o cérebro ficarem salientes (chamado *</w:t>
      </w:r>
      <w:proofErr w:type="spellStart"/>
      <w:r w:rsidRPr="00EB1C40">
        <w:rPr>
          <w:rFonts w:ascii="Times New Roman" w:hAnsi="Times New Roman" w:cs="Times New Roman"/>
        </w:rPr>
        <w:t>chiesiofrit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ele será obrigado a pagar 1.200 denários (isto é, 30 soldos).</w:t>
      </w:r>
    </w:p>
    <w:p w14:paraId="04489682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6. Se o ferimento penetrar entre as costelas ou no estômago de modo que atinja os órgãos internos (chamado *</w:t>
      </w:r>
      <w:proofErr w:type="spellStart"/>
      <w:r w:rsidRPr="00EB1C40">
        <w:rPr>
          <w:rFonts w:ascii="Times New Roman" w:hAnsi="Times New Roman" w:cs="Times New Roman"/>
        </w:rPr>
        <w:t>gisifrit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ele será obrigado a pagar 1.200 denários (isto é, 30 soldos).</w:t>
      </w:r>
    </w:p>
    <w:p w14:paraId="6FC2B3F8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7. Se o ferimento correr [sangue/pus] continuamente e nunca cicatrizar (chamado *</w:t>
      </w:r>
      <w:proofErr w:type="spellStart"/>
      <w:r w:rsidRPr="00EB1C40">
        <w:rPr>
          <w:rFonts w:ascii="Times New Roman" w:hAnsi="Times New Roman" w:cs="Times New Roman"/>
        </w:rPr>
        <w:t>freobleto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ele será obrigado a pagar 2.500 denários (isto é, 62 soldos e meio). Pelo custo da assistência médica (chamado *</w:t>
      </w:r>
      <w:proofErr w:type="spellStart"/>
      <w:r w:rsidRPr="00EB1C40">
        <w:rPr>
          <w:rFonts w:ascii="Times New Roman" w:hAnsi="Times New Roman" w:cs="Times New Roman"/>
        </w:rPr>
        <w:t>andechabinus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ele pagará 360 denários (isto é, 9 soldos).</w:t>
      </w:r>
    </w:p>
    <w:p w14:paraId="1B7F3185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8. Se um homem livre golpear outro homem livre com um pau, mas o sangue não correr, por até três golpes (chamado *</w:t>
      </w:r>
      <w:proofErr w:type="spellStart"/>
      <w:r w:rsidRPr="00EB1C40">
        <w:rPr>
          <w:rFonts w:ascii="Times New Roman" w:hAnsi="Times New Roman" w:cs="Times New Roman"/>
        </w:rPr>
        <w:t>uuadfa.lt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ele será obrigado a pagar 360 denários (isto é, 9 soldos), isto é, por cada golpe ele pagará sempre 120 denários (isto é, 3 soldos).</w:t>
      </w:r>
    </w:p>
    <w:p w14:paraId="799B73E2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9. Se o sangue correr (chamado *</w:t>
      </w:r>
      <w:proofErr w:type="spellStart"/>
      <w:r w:rsidRPr="00EB1C40">
        <w:rPr>
          <w:rFonts w:ascii="Times New Roman" w:hAnsi="Times New Roman" w:cs="Times New Roman"/>
        </w:rPr>
        <w:t>uua.dfa.lt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ele pagará a composição como se o tivesse ferido com uma arma de ferro, isto é, será obrigado a pagar 600 denários (isto é, 15 soldos).</w:t>
      </w:r>
    </w:p>
    <w:p w14:paraId="5BB9AA9F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10. Aquele que golpear outro três vezes com o punho fechado (chamado *</w:t>
      </w:r>
      <w:proofErr w:type="spellStart"/>
      <w:r w:rsidRPr="00EB1C40">
        <w:rPr>
          <w:rFonts w:ascii="Times New Roman" w:hAnsi="Times New Roman" w:cs="Times New Roman"/>
        </w:rPr>
        <w:t>uuadfa.lt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360 denários (isto é, 9 soldos) — isto é, ele paga 3 soldos por cada golpe.</w:t>
      </w:r>
    </w:p>
    <w:p w14:paraId="7CD389D2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11. Se um homem atacar outro homem na estrada e tentar roubá-lo, mas aquele o evadir pela fuga, se isso for provado contra ele (chamado *</w:t>
      </w:r>
      <w:proofErr w:type="spellStart"/>
      <w:r w:rsidRPr="00EB1C40">
        <w:rPr>
          <w:rFonts w:ascii="Times New Roman" w:hAnsi="Times New Roman" w:cs="Times New Roman"/>
        </w:rPr>
        <w:t>urtifugia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2.500 denários (isto é, 62 soldos e meio).</w:t>
      </w:r>
    </w:p>
    <w:p w14:paraId="5A5B4B5A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12. Mas se ele o roubar (chamado *</w:t>
      </w:r>
      <w:proofErr w:type="spellStart"/>
      <w:r w:rsidRPr="00EB1C40">
        <w:rPr>
          <w:rFonts w:ascii="Times New Roman" w:hAnsi="Times New Roman" w:cs="Times New Roman"/>
        </w:rPr>
        <w:t>hamuuano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[e não o atacar] será obrigado a pagar 30 soldos [além de devolver o que tomou, mais um pagamento pelo tempo em que o uso de qualquer coisa que foi roubada foi perdido].</w:t>
      </w:r>
    </w:p>
    <w:p w14:paraId="7B66A484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2BC26094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#### **XVIII. DAQUELE QUE ACUSA PERANTE O REI UM HOMEM INOCENTE QUE ESTÁ AUSENTE [S.V. </w:t>
      </w:r>
      <w:proofErr w:type="gramStart"/>
      <w:r w:rsidRPr="00EB1C40">
        <w:rPr>
          <w:rFonts w:ascii="Times New Roman" w:hAnsi="Times New Roman" w:cs="Times New Roman"/>
        </w:rPr>
        <w:t>V]*</w:t>
      </w:r>
      <w:proofErr w:type="gramEnd"/>
      <w:r w:rsidRPr="00EB1C40">
        <w:rPr>
          <w:rFonts w:ascii="Times New Roman" w:hAnsi="Times New Roman" w:cs="Times New Roman"/>
        </w:rPr>
        <w:t>*</w:t>
      </w:r>
    </w:p>
    <w:p w14:paraId="5AFFD492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238AD7D5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lastRenderedPageBreak/>
        <w:t>Aquele que acusar perante o rei um homem inocente que está ausente (chamado *</w:t>
      </w:r>
      <w:proofErr w:type="spellStart"/>
      <w:r w:rsidRPr="00EB1C40">
        <w:rPr>
          <w:rFonts w:ascii="Times New Roman" w:hAnsi="Times New Roman" w:cs="Times New Roman"/>
        </w:rPr>
        <w:t>seolandouefa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2.500 denários (isto é, 62 soldos e meio).</w:t>
      </w:r>
    </w:p>
    <w:p w14:paraId="2086C459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6D27461F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#### **XIX. DE FILTROS MÁGICOS OU POÇÕES VENENOSAS [S.V. </w:t>
      </w:r>
      <w:proofErr w:type="gramStart"/>
      <w:r w:rsidRPr="00EB1C40">
        <w:rPr>
          <w:rFonts w:ascii="Times New Roman" w:hAnsi="Times New Roman" w:cs="Times New Roman"/>
        </w:rPr>
        <w:t>XXXII]*</w:t>
      </w:r>
      <w:proofErr w:type="gramEnd"/>
      <w:r w:rsidRPr="00EB1C40">
        <w:rPr>
          <w:rFonts w:ascii="Times New Roman" w:hAnsi="Times New Roman" w:cs="Times New Roman"/>
        </w:rPr>
        <w:t>*</w:t>
      </w:r>
    </w:p>
    <w:p w14:paraId="16BA1185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7B3ED156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1. Aquele que lançar um feitiço sobre outro homem ou lhe der uma poção de ervas para beber de modo que ele morra, e isso for provado contra ele (chamado *</w:t>
      </w:r>
      <w:proofErr w:type="spellStart"/>
      <w:r w:rsidRPr="00EB1C40">
        <w:rPr>
          <w:rFonts w:ascii="Times New Roman" w:hAnsi="Times New Roman" w:cs="Times New Roman"/>
        </w:rPr>
        <w:t>touuerfo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8.000 denários (isto é, 200 soldos).</w:t>
      </w:r>
    </w:p>
    <w:p w14:paraId="33F1CF06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2. Se um homem der uma poção de ervas a outro homem ou lançar um feitiço sobre ele, mas aquele não morrer, o autor do crime que for provado ter cometido isto ou tiver sido condenado (chamado *</w:t>
      </w:r>
      <w:proofErr w:type="spellStart"/>
      <w:r w:rsidRPr="00EB1C40">
        <w:rPr>
          <w:rFonts w:ascii="Times New Roman" w:hAnsi="Times New Roman" w:cs="Times New Roman"/>
        </w:rPr>
        <w:t>seolandouefa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2.500 denários (isto é, 62 soldos e meio).</w:t>
      </w:r>
    </w:p>
    <w:p w14:paraId="5E9FD98B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3. Aquele que lançar um feitiço sobre outro onde quer que ele esteja (chamado *</w:t>
      </w:r>
      <w:proofErr w:type="spellStart"/>
      <w:r w:rsidRPr="00EB1C40">
        <w:rPr>
          <w:rFonts w:ascii="Times New Roman" w:hAnsi="Times New Roman" w:cs="Times New Roman"/>
        </w:rPr>
        <w:t>thouuerpke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2.500 denários (isto é, 62 soldos e meio).</w:t>
      </w:r>
    </w:p>
    <w:p w14:paraId="35698476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4. A mulher que lançar um feitiço sobre outra mulher de modo que ela não possa ter filhos será obrigada a pagar 2.500 denários (isto é, 62 soldos e meio).</w:t>
      </w:r>
    </w:p>
    <w:p w14:paraId="2C0B69FA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4CED5DC2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#### **XX. DO HOMEM QUE TOCA A MÃO OU BRAÇO OU DEDO DE UMA MULHER LIVRE [S.V. </w:t>
      </w:r>
      <w:proofErr w:type="gramStart"/>
      <w:r w:rsidRPr="00EB1C40">
        <w:rPr>
          <w:rFonts w:ascii="Times New Roman" w:hAnsi="Times New Roman" w:cs="Times New Roman"/>
        </w:rPr>
        <w:t>XXII]*</w:t>
      </w:r>
      <w:proofErr w:type="gramEnd"/>
      <w:r w:rsidRPr="00EB1C40">
        <w:rPr>
          <w:rFonts w:ascii="Times New Roman" w:hAnsi="Times New Roman" w:cs="Times New Roman"/>
        </w:rPr>
        <w:t>*</w:t>
      </w:r>
    </w:p>
    <w:p w14:paraId="4932AF52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</w:p>
    <w:p w14:paraId="387CC072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1. O homem livre que tocar a mão ou braço ou dedo de uma mulher livre ou de qualquer outra mulher, e isso for provado contra ele (chamado *</w:t>
      </w:r>
      <w:proofErr w:type="spellStart"/>
      <w:r w:rsidRPr="00EB1C40">
        <w:rPr>
          <w:rFonts w:ascii="Times New Roman" w:hAnsi="Times New Roman" w:cs="Times New Roman"/>
        </w:rPr>
        <w:t>chamin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600 denários (isto é, 15 soldos).</w:t>
      </w:r>
    </w:p>
    <w:p w14:paraId="24EF9F38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2. Se ele tocar o braço dela [abaixo do cotovelo] (chamado *</w:t>
      </w:r>
      <w:proofErr w:type="spellStart"/>
      <w:r w:rsidRPr="00EB1C40">
        <w:rPr>
          <w:rFonts w:ascii="Times New Roman" w:hAnsi="Times New Roman" w:cs="Times New Roman"/>
        </w:rPr>
        <w:t>chamin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1.200 denários (isto é, 30 soldos).</w:t>
      </w:r>
    </w:p>
    <w:p w14:paraId="17BBFDF7" w14:textId="77777777" w:rsidR="00EB1C40" w:rsidRPr="00EB1C40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>3. Mas se ele colocar a mão acima do cotovelo dela e isso for provado contra ele (chamado *</w:t>
      </w:r>
      <w:proofErr w:type="spellStart"/>
      <w:r w:rsidRPr="00EB1C40">
        <w:rPr>
          <w:rFonts w:ascii="Times New Roman" w:hAnsi="Times New Roman" w:cs="Times New Roman"/>
        </w:rPr>
        <w:t>chamin</w:t>
      </w:r>
      <w:proofErr w:type="spellEnd"/>
      <w:r w:rsidRPr="00EB1C40">
        <w:rPr>
          <w:rFonts w:ascii="Times New Roman" w:hAnsi="Times New Roman" w:cs="Times New Roman"/>
        </w:rPr>
        <w:t xml:space="preserve"> </w:t>
      </w:r>
      <w:proofErr w:type="spellStart"/>
      <w:r w:rsidRPr="00EB1C40">
        <w:rPr>
          <w:rFonts w:ascii="Times New Roman" w:hAnsi="Times New Roman" w:cs="Times New Roman"/>
        </w:rPr>
        <w:t>mdicharde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), será obrigado a pagar 1.400 denários (isto é, 35 soldos).</w:t>
      </w:r>
    </w:p>
    <w:p w14:paraId="06E4E801" w14:textId="220A9F4F" w:rsidR="00EB1C40" w:rsidRPr="009B0ECB" w:rsidRDefault="00EB1C40" w:rsidP="00EB1C40">
      <w:pPr>
        <w:spacing w:line="360" w:lineRule="auto"/>
        <w:jc w:val="both"/>
        <w:rPr>
          <w:rFonts w:ascii="Times New Roman" w:hAnsi="Times New Roman" w:cs="Times New Roman"/>
        </w:rPr>
      </w:pPr>
      <w:r w:rsidRPr="00EB1C40">
        <w:rPr>
          <w:rFonts w:ascii="Times New Roman" w:hAnsi="Times New Roman" w:cs="Times New Roman"/>
        </w:rPr>
        <w:t xml:space="preserve">4. Aquele que tocar o seio de uma mulher ou cortá-lo de modo que o sangue corra (chamado *de </w:t>
      </w:r>
      <w:proofErr w:type="spellStart"/>
      <w:r w:rsidRPr="00EB1C40">
        <w:rPr>
          <w:rFonts w:ascii="Times New Roman" w:hAnsi="Times New Roman" w:cs="Times New Roman"/>
        </w:rPr>
        <w:t>bruchte</w:t>
      </w:r>
      <w:proofErr w:type="spellEnd"/>
      <w:r w:rsidRPr="00EB1C40">
        <w:rPr>
          <w:rFonts w:ascii="Times New Roman" w:hAnsi="Times New Roman" w:cs="Times New Roman"/>
        </w:rPr>
        <w:t xml:space="preserve">* na glosa de </w:t>
      </w:r>
      <w:proofErr w:type="spellStart"/>
      <w:r w:rsidRPr="00EB1C40">
        <w:rPr>
          <w:rFonts w:ascii="Times New Roman" w:hAnsi="Times New Roman" w:cs="Times New Roman"/>
        </w:rPr>
        <w:t>Malberg</w:t>
      </w:r>
      <w:proofErr w:type="spellEnd"/>
      <w:r w:rsidRPr="00EB1C40">
        <w:rPr>
          <w:rFonts w:ascii="Times New Roman" w:hAnsi="Times New Roman" w:cs="Times New Roman"/>
        </w:rPr>
        <w:t>) será obrigado a pagar 1.800 denários (isto é, 45 soldos).</w:t>
      </w:r>
    </w:p>
    <w:sectPr w:rsidR="00EB1C40" w:rsidRPr="009B0ECB" w:rsidSect="003774D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40"/>
    <w:rsid w:val="00202B08"/>
    <w:rsid w:val="002A73E0"/>
    <w:rsid w:val="003774DC"/>
    <w:rsid w:val="003A3F0D"/>
    <w:rsid w:val="006849E4"/>
    <w:rsid w:val="009B0ECB"/>
    <w:rsid w:val="00A30B43"/>
    <w:rsid w:val="00EB1C40"/>
    <w:rsid w:val="00F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153709"/>
  <w14:defaultImageDpi w14:val="32767"/>
  <w15:chartTrackingRefBased/>
  <w15:docId w15:val="{630654A8-B87E-1B48-BBDF-9DFF42F3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lipecittolinabal/Library/Group%20Containers/UBF8T346G9.Office/User%20Content.localized/Templates.localized/Meu%20padra&#771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Meu padrão.dotx</Template>
  <TotalTime>0</TotalTime>
  <Pages>8</Pages>
  <Words>2729</Words>
  <Characters>14739</Characters>
  <Application>Microsoft Office Word</Application>
  <DocSecurity>0</DocSecurity>
  <Lines>122</Lines>
  <Paragraphs>34</Paragraphs>
  <ScaleCrop>false</ScaleCrop>
  <Company/>
  <LinksUpToDate>false</LinksUpToDate>
  <CharactersWithSpaces>17434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Abal</dc:creator>
  <cp:keywords/>
  <dc:description/>
  <cp:lastModifiedBy>Felipe Abal</cp:lastModifiedBy>
  <cp:revision>1</cp:revision>
  <dcterms:created xsi:type="dcterms:W3CDTF">2026-02-28T19:30:00Z</dcterms:created>
  <dcterms:modified xsi:type="dcterms:W3CDTF">2026-02-28T19:33:00Z</dcterms:modified>
</cp:coreProperties>
</file>