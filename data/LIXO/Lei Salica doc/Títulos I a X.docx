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31BC" w14:textId="6FC97CF2" w:rsid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Títulos I a X</w:t>
      </w:r>
    </w:p>
    <w:p w14:paraId="1718AF08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5DE1BADC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### **Em Nome do Senhor, Inicia-se o Pacto da Lei Sálica**</w:t>
      </w:r>
    </w:p>
    <w:p w14:paraId="37CA614A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6A0325C7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 xml:space="preserve">#### **I. DA CITAÇÃO À CORTE (*De </w:t>
      </w:r>
      <w:proofErr w:type="spellStart"/>
      <w:r w:rsidRPr="000F12AE">
        <w:rPr>
          <w:rFonts w:ascii="Times New Roman" w:hAnsi="Times New Roman" w:cs="Times New Roman"/>
        </w:rPr>
        <w:t>Mannire</w:t>
      </w:r>
      <w:proofErr w:type="spellEnd"/>
      <w:proofErr w:type="gramStart"/>
      <w:r w:rsidRPr="000F12AE">
        <w:rPr>
          <w:rFonts w:ascii="Times New Roman" w:hAnsi="Times New Roman" w:cs="Times New Roman"/>
        </w:rPr>
        <w:t>*)*</w:t>
      </w:r>
      <w:proofErr w:type="gramEnd"/>
      <w:r w:rsidRPr="000F12AE">
        <w:rPr>
          <w:rFonts w:ascii="Times New Roman" w:hAnsi="Times New Roman" w:cs="Times New Roman"/>
        </w:rPr>
        <w:t>*</w:t>
      </w:r>
    </w:p>
    <w:p w14:paraId="15CD3197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7BF42FB7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1. Se um homem foi citado perante a corte de acordo com as leis do rei e não comparecer, e se uma escusa legal (*</w:t>
      </w:r>
      <w:proofErr w:type="spellStart"/>
      <w:r w:rsidRPr="000F12AE">
        <w:rPr>
          <w:rFonts w:ascii="Times New Roman" w:hAnsi="Times New Roman" w:cs="Times New Roman"/>
        </w:rPr>
        <w:t>sunnis</w:t>
      </w:r>
      <w:proofErr w:type="spellEnd"/>
      <w:r w:rsidRPr="000F12AE">
        <w:rPr>
          <w:rFonts w:ascii="Times New Roman" w:hAnsi="Times New Roman" w:cs="Times New Roman"/>
        </w:rPr>
        <w:t>*) não o tiver detido (chamada *</w:t>
      </w:r>
      <w:proofErr w:type="spellStart"/>
      <w:r w:rsidRPr="000F12AE">
        <w:rPr>
          <w:rFonts w:ascii="Times New Roman" w:hAnsi="Times New Roman" w:cs="Times New Roman"/>
        </w:rPr>
        <w:t>reaptena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ele será obrigado a pagar 600 denários (isto é, 15 soldos).</w:t>
      </w:r>
    </w:p>
    <w:p w14:paraId="61D772B8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2. Se aquele que citou outro homem [à corte] não comparecer ele mesmo, e se uma escusa legal não o tiver detido (chamada *</w:t>
      </w:r>
      <w:proofErr w:type="spellStart"/>
      <w:r w:rsidRPr="000F12AE">
        <w:rPr>
          <w:rFonts w:ascii="Times New Roman" w:hAnsi="Times New Roman" w:cs="Times New Roman"/>
        </w:rPr>
        <w:t>reaptena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aquele que citou será igualmente obrigado a pagar 600 denários (isto é, 15 soldos).</w:t>
      </w:r>
    </w:p>
    <w:p w14:paraId="2158E49F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3. Aquele que cita outro homem deve ir com testemunhas à casa desse homem e citá-lo desta forma; ou, se o homem citado não estiver presente, deve entregar a intimação à esposa daquele ou a qualquer outro membro de sua família, para que ele ou ela faça saber a ele [o acusado] que foi citado à corte.</w:t>
      </w:r>
    </w:p>
    <w:p w14:paraId="6A477130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4. Se um homem estiver ocupado a serviço do rei, ele não pode ser citado à corte.</w:t>
      </w:r>
    </w:p>
    <w:p w14:paraId="51CE3EF0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5. Mas se o homem estiver no distrito cuidando de seus próprios negócios, ele pode ser citado, como dito acima.</w:t>
      </w:r>
    </w:p>
    <w:p w14:paraId="70516ABB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7E787733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 xml:space="preserve">#### **II. DO FURTO DE PORCOS (*De </w:t>
      </w:r>
      <w:proofErr w:type="spellStart"/>
      <w:r w:rsidRPr="000F12AE">
        <w:rPr>
          <w:rFonts w:ascii="Times New Roman" w:hAnsi="Times New Roman" w:cs="Times New Roman"/>
        </w:rPr>
        <w:t>Furtis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Porcorum</w:t>
      </w:r>
      <w:proofErr w:type="spellEnd"/>
      <w:proofErr w:type="gramStart"/>
      <w:r w:rsidRPr="000F12AE">
        <w:rPr>
          <w:rFonts w:ascii="Times New Roman" w:hAnsi="Times New Roman" w:cs="Times New Roman"/>
        </w:rPr>
        <w:t>*)*</w:t>
      </w:r>
      <w:proofErr w:type="gramEnd"/>
      <w:r w:rsidRPr="000F12AE">
        <w:rPr>
          <w:rFonts w:ascii="Times New Roman" w:hAnsi="Times New Roman" w:cs="Times New Roman"/>
        </w:rPr>
        <w:t>*</w:t>
      </w:r>
    </w:p>
    <w:p w14:paraId="6E81D5B0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05EFAC04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1. Aquele que furtar um leitão de leite do primeiro ou do segundo cercado (*</w:t>
      </w:r>
      <w:proofErr w:type="spellStart"/>
      <w:r w:rsidRPr="000F12AE">
        <w:rPr>
          <w:rFonts w:ascii="Times New Roman" w:hAnsi="Times New Roman" w:cs="Times New Roman"/>
        </w:rPr>
        <w:t>chranne</w:t>
      </w:r>
      <w:proofErr w:type="spellEnd"/>
      <w:r w:rsidRPr="000F12AE">
        <w:rPr>
          <w:rFonts w:ascii="Times New Roman" w:hAnsi="Times New Roman" w:cs="Times New Roman"/>
        </w:rPr>
        <w:t>*) e isso for provado contra ele (chamado *</w:t>
      </w:r>
      <w:proofErr w:type="spellStart"/>
      <w:r w:rsidRPr="000F12AE">
        <w:rPr>
          <w:rFonts w:ascii="Times New Roman" w:hAnsi="Times New Roman" w:cs="Times New Roman"/>
        </w:rPr>
        <w:t>chrannechaltio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leschalti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será obrigado a pagar 120 denários (*</w:t>
      </w:r>
      <w:proofErr w:type="spellStart"/>
      <w:r w:rsidRPr="000F12AE">
        <w:rPr>
          <w:rFonts w:ascii="Times New Roman" w:hAnsi="Times New Roman" w:cs="Times New Roman"/>
        </w:rPr>
        <w:t>unum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tualepti</w:t>
      </w:r>
      <w:proofErr w:type="spellEnd"/>
      <w:r w:rsidRPr="000F12AE">
        <w:rPr>
          <w:rFonts w:ascii="Times New Roman" w:hAnsi="Times New Roman" w:cs="Times New Roman"/>
        </w:rPr>
        <w:t xml:space="preserve"> sunt*) (isto é, 3 soldos) [além da devolução do animal ou seu valor, mais o pagamento pelo tempo em que seu uso foi perdido].</w:t>
      </w:r>
    </w:p>
    <w:p w14:paraId="56A6B84B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2. Se ele o furtar do terceiro cercado (chamado *</w:t>
      </w:r>
      <w:proofErr w:type="spellStart"/>
      <w:r w:rsidRPr="000F12AE">
        <w:rPr>
          <w:rFonts w:ascii="Times New Roman" w:hAnsi="Times New Roman" w:cs="Times New Roman"/>
        </w:rPr>
        <w:t>chrannechaltio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será obrigado a pagar 600 denários (isto é, 15 soldos), além da devolução do animal furtado [ou seu valor], mais o pagamento pelo tempo em que seu uso foi perdido (*</w:t>
      </w:r>
      <w:proofErr w:type="spellStart"/>
      <w:r w:rsidRPr="000F12AE">
        <w:rPr>
          <w:rFonts w:ascii="Times New Roman" w:hAnsi="Times New Roman" w:cs="Times New Roman"/>
        </w:rPr>
        <w:t>excepto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capitate</w:t>
      </w:r>
      <w:proofErr w:type="spellEnd"/>
      <w:r w:rsidRPr="000F12AE">
        <w:rPr>
          <w:rFonts w:ascii="Times New Roman" w:hAnsi="Times New Roman" w:cs="Times New Roman"/>
        </w:rPr>
        <w:t xml:space="preserve"> et </w:t>
      </w:r>
      <w:proofErr w:type="spellStart"/>
      <w:r w:rsidRPr="000F12AE">
        <w:rPr>
          <w:rFonts w:ascii="Times New Roman" w:hAnsi="Times New Roman" w:cs="Times New Roman"/>
        </w:rPr>
        <w:t>dilatum</w:t>
      </w:r>
      <w:proofErr w:type="spellEnd"/>
      <w:r w:rsidRPr="000F12AE">
        <w:rPr>
          <w:rFonts w:ascii="Times New Roman" w:hAnsi="Times New Roman" w:cs="Times New Roman"/>
        </w:rPr>
        <w:t>*).</w:t>
      </w:r>
    </w:p>
    <w:p w14:paraId="54F900D8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3. Aquele que furtar um leitão de um chiqueiro (*sute*) que esteja trancado será obrigado a pagar 1.800 denários (isto é, 45 soldos) [além da devolução do animal ou seu valor, mais o pagamento pelo tempo em que seu uso foi perdido].</w:t>
      </w:r>
    </w:p>
    <w:p w14:paraId="6FA23203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lastRenderedPageBreak/>
        <w:t>4. Aquele que furtar do campo um porco jovem que já pode viver sem a mãe [um leitão desmamado] e isso for provado contra ele (chamado *</w:t>
      </w:r>
      <w:proofErr w:type="spellStart"/>
      <w:r w:rsidRPr="000F12AE">
        <w:rPr>
          <w:rFonts w:ascii="Times New Roman" w:hAnsi="Times New Roman" w:cs="Times New Roman"/>
        </w:rPr>
        <w:t>hymnisfith</w:t>
      </w:r>
      <w:proofErr w:type="spellEnd"/>
      <w:r w:rsidRPr="000F12AE">
        <w:rPr>
          <w:rFonts w:ascii="Times New Roman" w:hAnsi="Times New Roman" w:cs="Times New Roman"/>
        </w:rPr>
        <w:t>* ou *</w:t>
      </w:r>
      <w:proofErr w:type="spellStart"/>
      <w:r w:rsidRPr="000F12AE">
        <w:rPr>
          <w:rFonts w:ascii="Times New Roman" w:hAnsi="Times New Roman" w:cs="Times New Roman"/>
        </w:rPr>
        <w:t>tertega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será obrigado a pagar 40 denários (isto é, 1 soldo), além da devolução do animal furtado [ou seu valor], mais o pagamento pelo tempo em que seu uso foi perdido.</w:t>
      </w:r>
    </w:p>
    <w:p w14:paraId="3C658B3C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5. Aquele que golpear uma porca reprodutora de modo que ela perca os filhotes, e isso for provado contra ele (chamado *</w:t>
      </w:r>
      <w:proofErr w:type="spellStart"/>
      <w:r w:rsidRPr="000F12AE">
        <w:rPr>
          <w:rFonts w:ascii="Times New Roman" w:hAnsi="Times New Roman" w:cs="Times New Roman"/>
        </w:rPr>
        <w:t>narecbalti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será obrigado a pagar 280 denários (isto é, 7 soldos), além do pagamento pelo valor dos animais, bem como pelo tempo em que seu uso foi perdido.</w:t>
      </w:r>
    </w:p>
    <w:p w14:paraId="1E9B5716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6. Aquele que furtar uma porca com leitões (chamado *</w:t>
      </w:r>
      <w:proofErr w:type="spellStart"/>
      <w:r w:rsidRPr="000F12AE">
        <w:rPr>
          <w:rFonts w:ascii="Times New Roman" w:hAnsi="Times New Roman" w:cs="Times New Roman"/>
        </w:rPr>
        <w:t>catted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focichalte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700 denários (isto é, 17 soldos e meio) [além da devolução dos animais ou seu valor, mais o pagamento pelo tempo em que seu uso foi perdido].</w:t>
      </w:r>
    </w:p>
    <w:p w14:paraId="4868BC1C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7. Aquele que furtar um porco de um ano de idade e isso for provado contra ele (chamado *</w:t>
      </w:r>
      <w:proofErr w:type="spellStart"/>
      <w:r w:rsidRPr="000F12AE">
        <w:rPr>
          <w:rFonts w:ascii="Times New Roman" w:hAnsi="Times New Roman" w:cs="Times New Roman"/>
        </w:rPr>
        <w:t>ingimus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batnria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120 denários (isto é, 3 soldos), além da devolução do animal [ou seu valor], mais o pagamento pelo tempo em que seu uso foi perdido.</w:t>
      </w:r>
    </w:p>
    <w:p w14:paraId="75056532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8. Aquele que furtar um porco de dois anos (chamado *</w:t>
      </w:r>
      <w:proofErr w:type="spellStart"/>
      <w:r w:rsidRPr="000F12AE">
        <w:rPr>
          <w:rFonts w:ascii="Times New Roman" w:hAnsi="Times New Roman" w:cs="Times New Roman"/>
        </w:rPr>
        <w:t>ingimus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suaini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600 denários (isto é, 15 soldos), além da devolução do animal [ou seu valor], mais uma indenização pelo tempo em que seu uso foi perdido.</w:t>
      </w:r>
    </w:p>
    <w:p w14:paraId="6B0825FF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9. A mesma pena será imposta para cada um de dois animais.</w:t>
      </w:r>
    </w:p>
    <w:p w14:paraId="32A6AAFD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10. Aquele que furtar três ou mais porcos — até seis animais (chamado *</w:t>
      </w:r>
      <w:proofErr w:type="spellStart"/>
      <w:r w:rsidRPr="000F12AE">
        <w:rPr>
          <w:rFonts w:ascii="Times New Roman" w:hAnsi="Times New Roman" w:cs="Times New Roman"/>
        </w:rPr>
        <w:t>ingimus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texaga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— será obrigado a pagar 1.400 (duas vezes setecentos — *</w:t>
      </w:r>
      <w:proofErr w:type="spellStart"/>
      <w:r w:rsidRPr="000F12AE">
        <w:rPr>
          <w:rFonts w:ascii="Times New Roman" w:hAnsi="Times New Roman" w:cs="Times New Roman"/>
        </w:rPr>
        <w:t>tuaseptun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chunna</w:t>
      </w:r>
      <w:proofErr w:type="spellEnd"/>
      <w:r w:rsidRPr="000F12AE">
        <w:rPr>
          <w:rFonts w:ascii="Times New Roman" w:hAnsi="Times New Roman" w:cs="Times New Roman"/>
        </w:rPr>
        <w:t>*) denários (isto é, 35 soldos), além da devolução dos animais furtados [ou seu valor], mais o pagamento pelo tempo em que seu uso foi perdido.</w:t>
      </w:r>
    </w:p>
    <w:p w14:paraId="3EFA6F6C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11. Aquele que furtar um porco pequeno de entre outros porcos quando um guardador de porcos estiver presente, e isso for provado contra ele (chamado *</w:t>
      </w:r>
      <w:proofErr w:type="spellStart"/>
      <w:r w:rsidRPr="000F12AE">
        <w:rPr>
          <w:rFonts w:ascii="Times New Roman" w:hAnsi="Times New Roman" w:cs="Times New Roman"/>
        </w:rPr>
        <w:t>suainechalte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será obrigado a pagar 600 denários (isto é, 15 soldos), além da devolução do animal [ou seu valor], mais o pagamento pelo tempo em que seu uso foi perdido.</w:t>
      </w:r>
    </w:p>
    <w:p w14:paraId="28914EF6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12. Aquele que furtar um porco ainda alimentado em casa de até um ano de idade (chamado *</w:t>
      </w:r>
      <w:proofErr w:type="spellStart"/>
      <w:r w:rsidRPr="000F12AE">
        <w:rPr>
          <w:rFonts w:ascii="Times New Roman" w:hAnsi="Times New Roman" w:cs="Times New Roman"/>
        </w:rPr>
        <w:t>drnche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120 denários (isto é, 3 soldos), além da devolução do animal [ou seu valor], mais o pagamento pelo tempo em que seu uso foi perdido.</w:t>
      </w:r>
    </w:p>
    <w:p w14:paraId="698F0D34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13. Aquele que furtar um porco com mais de um ano de idade (chamado *</w:t>
      </w:r>
      <w:proofErr w:type="spellStart"/>
      <w:r w:rsidRPr="000F12AE">
        <w:rPr>
          <w:rFonts w:ascii="Times New Roman" w:hAnsi="Times New Roman" w:cs="Times New Roman"/>
        </w:rPr>
        <w:t>drnche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 xml:space="preserve">) será obrigado a pagar 600 denários (isto é, 15 soldos), além da </w:t>
      </w:r>
      <w:r w:rsidRPr="000F12AE">
        <w:rPr>
          <w:rFonts w:ascii="Times New Roman" w:hAnsi="Times New Roman" w:cs="Times New Roman"/>
        </w:rPr>
        <w:lastRenderedPageBreak/>
        <w:t>devolução do animal [ou seu valor], mais o pagamento pelo tempo em que seu uso foi perdido.</w:t>
      </w:r>
    </w:p>
    <w:p w14:paraId="2FFA7BED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14. Aquele que furtar um varrão [porco macho] e isso for provado contra ele (chamado *</w:t>
      </w:r>
      <w:proofErr w:type="spellStart"/>
      <w:r w:rsidRPr="000F12AE">
        <w:rPr>
          <w:rFonts w:ascii="Times New Roman" w:hAnsi="Times New Roman" w:cs="Times New Roman"/>
        </w:rPr>
        <w:t>christiau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700 denários (isto é, 17 soldos e meio), além da devolução do animal [ou seu valor], mais o pagamento pelo tempo em que seu uso foi perdido.</w:t>
      </w:r>
    </w:p>
    <w:p w14:paraId="37710C7D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15. Aquele que furtar uma porca líder (*</w:t>
      </w:r>
      <w:proofErr w:type="spellStart"/>
      <w:r w:rsidRPr="000F12AE">
        <w:rPr>
          <w:rFonts w:ascii="Times New Roman" w:hAnsi="Times New Roman" w:cs="Times New Roman"/>
        </w:rPr>
        <w:t>scrovam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ducanum</w:t>
      </w:r>
      <w:proofErr w:type="spellEnd"/>
      <w:r w:rsidRPr="000F12AE">
        <w:rPr>
          <w:rFonts w:ascii="Times New Roman" w:hAnsi="Times New Roman" w:cs="Times New Roman"/>
        </w:rPr>
        <w:t>*) e isso for provado contra ele (chamado *</w:t>
      </w:r>
      <w:proofErr w:type="spellStart"/>
      <w:r w:rsidRPr="000F12AE">
        <w:rPr>
          <w:rFonts w:ascii="Times New Roman" w:hAnsi="Times New Roman" w:cs="Times New Roman"/>
        </w:rPr>
        <w:t>chredunia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700 denários (isto é, 17 soldos e meio), além da devolução do animal [ou seu valor], mais o pagamento pelo tempo em que seu uso foi perdido.</w:t>
      </w:r>
    </w:p>
    <w:p w14:paraId="06F8E5A4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16. Aquele que furtar um varrão castrado sacrificial e puder ser provado com testemunhas que ele havia sido consagrado (chamado *</w:t>
      </w:r>
      <w:proofErr w:type="spellStart"/>
      <w:r w:rsidRPr="000F12AE">
        <w:rPr>
          <w:rFonts w:ascii="Times New Roman" w:hAnsi="Times New Roman" w:cs="Times New Roman"/>
        </w:rPr>
        <w:t>barcho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anomeo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chamitheotko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700 denários (isto é, 17 soldos e meio), além da devolução do animal [ou seu valor], mais o pagamento pelo tempo em que seu uso foi perdido.</w:t>
      </w:r>
    </w:p>
    <w:p w14:paraId="158E69F8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17. Da mesma forma, no que concerne ao varrão castrado de outrem que não tenha sido consagrado: aquele que o furtar e isso for provado contra ele (chamado *</w:t>
      </w:r>
      <w:proofErr w:type="spellStart"/>
      <w:r w:rsidRPr="000F12AE">
        <w:rPr>
          <w:rFonts w:ascii="Times New Roman" w:hAnsi="Times New Roman" w:cs="Times New Roman"/>
        </w:rPr>
        <w:t>barcho</w:t>
      </w:r>
      <w:proofErr w:type="spellEnd"/>
      <w:r w:rsidRPr="000F12AE">
        <w:rPr>
          <w:rFonts w:ascii="Times New Roman" w:hAnsi="Times New Roman" w:cs="Times New Roman"/>
        </w:rPr>
        <w:t>* e em outro lugar *</w:t>
      </w:r>
      <w:proofErr w:type="spellStart"/>
      <w:r w:rsidRPr="000F12AE">
        <w:rPr>
          <w:rFonts w:ascii="Times New Roman" w:hAnsi="Times New Roman" w:cs="Times New Roman"/>
        </w:rPr>
        <w:t>bagine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600 denários (isto é, 15 soldos), além da devolução do animal [ou seu valor], mais o pagamento pelo tempo em que seu uso foi perdido.</w:t>
      </w:r>
    </w:p>
    <w:p w14:paraId="13841B13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18. Aquele que furtar 25 porcos de um rebanho onde não haja mais do que esses e isso for provado contra ele (chamado *</w:t>
      </w:r>
      <w:proofErr w:type="spellStart"/>
      <w:r w:rsidRPr="000F12AE">
        <w:rPr>
          <w:rFonts w:ascii="Times New Roman" w:hAnsi="Times New Roman" w:cs="Times New Roman"/>
        </w:rPr>
        <w:t>sonista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2.500 denários (isto é, 62 soldos e meio), além da devolução dos animais [ou seu valor], mais o pagamento pelo tempo em que seu uso foi perdido.</w:t>
      </w:r>
    </w:p>
    <w:p w14:paraId="4E0F626C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19. Se mais de 25 porcos forem furtados, mas outros restarem, aquele que os furtou e contra quem for provado (chamado *</w:t>
      </w:r>
      <w:proofErr w:type="spellStart"/>
      <w:r w:rsidRPr="000F12AE">
        <w:rPr>
          <w:rFonts w:ascii="Times New Roman" w:hAnsi="Times New Roman" w:cs="Times New Roman"/>
        </w:rPr>
        <w:t>texaga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1.400 denários (isto é, 35 soldos), além da devolução dos animais [ou seu valor], mais o pagamento pelo tempo em que seu uso foi perdido.</w:t>
      </w:r>
    </w:p>
    <w:p w14:paraId="3F3F9DC1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20. Se 50 porcos forem furtados e outros ainda restarem naquele rebanho, aquele contra quem for provado (chamado *</w:t>
      </w:r>
      <w:proofErr w:type="spellStart"/>
      <w:r w:rsidRPr="000F12AE">
        <w:rPr>
          <w:rFonts w:ascii="Times New Roman" w:hAnsi="Times New Roman" w:cs="Times New Roman"/>
        </w:rPr>
        <w:t>sonista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2.500 denários (isto é, 62 soldos e meio), além da devolução dos animais [ou seu valor], mais o pagamento pelo tempo em que seu uso foi perdido.</w:t>
      </w:r>
    </w:p>
    <w:p w14:paraId="0693CAC3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6ED63F8D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 xml:space="preserve">#### **III. DO FURTO DE GADO (*De </w:t>
      </w:r>
      <w:proofErr w:type="spellStart"/>
      <w:r w:rsidRPr="000F12AE">
        <w:rPr>
          <w:rFonts w:ascii="Times New Roman" w:hAnsi="Times New Roman" w:cs="Times New Roman"/>
        </w:rPr>
        <w:t>Furtis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Pecudum</w:t>
      </w:r>
      <w:proofErr w:type="spellEnd"/>
      <w:proofErr w:type="gramStart"/>
      <w:r w:rsidRPr="000F12AE">
        <w:rPr>
          <w:rFonts w:ascii="Times New Roman" w:hAnsi="Times New Roman" w:cs="Times New Roman"/>
        </w:rPr>
        <w:t>*)*</w:t>
      </w:r>
      <w:proofErr w:type="gramEnd"/>
      <w:r w:rsidRPr="000F12AE">
        <w:rPr>
          <w:rFonts w:ascii="Times New Roman" w:hAnsi="Times New Roman" w:cs="Times New Roman"/>
        </w:rPr>
        <w:t>*</w:t>
      </w:r>
    </w:p>
    <w:p w14:paraId="2C510494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3B295B16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lastRenderedPageBreak/>
        <w:t>1. Aquele que furtar um bezerro lactente e isso for provado contra ele (chamado *</w:t>
      </w:r>
      <w:proofErr w:type="spellStart"/>
      <w:r w:rsidRPr="000F12AE">
        <w:rPr>
          <w:rFonts w:ascii="Times New Roman" w:hAnsi="Times New Roman" w:cs="Times New Roman"/>
        </w:rPr>
        <w:t>podero</w:t>
      </w:r>
      <w:proofErr w:type="spellEnd"/>
      <w:r w:rsidRPr="000F12AE">
        <w:rPr>
          <w:rFonts w:ascii="Times New Roman" w:hAnsi="Times New Roman" w:cs="Times New Roman"/>
        </w:rPr>
        <w:t>* ou *</w:t>
      </w:r>
      <w:proofErr w:type="spellStart"/>
      <w:r w:rsidRPr="000F12AE">
        <w:rPr>
          <w:rFonts w:ascii="Times New Roman" w:hAnsi="Times New Roman" w:cs="Times New Roman"/>
        </w:rPr>
        <w:t>freodo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120 denários (isto é, 3 soldos), além da devolução do animal [ou seu valor], mais o pagamento pelo tempo em que seu uso foi perdido.</w:t>
      </w:r>
    </w:p>
    <w:p w14:paraId="3C98331C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2. Aquele que furtar um bezerro de um ano (chamado *</w:t>
      </w:r>
      <w:proofErr w:type="spellStart"/>
      <w:r w:rsidRPr="000F12AE">
        <w:rPr>
          <w:rFonts w:ascii="Times New Roman" w:hAnsi="Times New Roman" w:cs="Times New Roman"/>
        </w:rPr>
        <w:t>ochstiorci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600 denários (isto é, 15 soldos), além da devolução do animal [ou seu valor], mais o pagamento pelo tempo em que seu uso foi perdido.</w:t>
      </w:r>
    </w:p>
    <w:p w14:paraId="35ED8407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3. Aquele que furtar um animal de dois anos e isso for provado contra ele (chamado *</w:t>
      </w:r>
      <w:proofErr w:type="spellStart"/>
      <w:r w:rsidRPr="000F12AE">
        <w:rPr>
          <w:rFonts w:ascii="Times New Roman" w:hAnsi="Times New Roman" w:cs="Times New Roman"/>
        </w:rPr>
        <w:t>scolo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600 denários (isto é, 15 soldos), além da devolução do animal [ou seu valor], mais o pagamento pelo tempo em que seu uso foi perdido.</w:t>
      </w:r>
    </w:p>
    <w:p w14:paraId="73EEC5A0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4. Aquele que furtar uma vaca com bezerro e isso for provado contra ele (chamado *</w:t>
      </w:r>
      <w:proofErr w:type="spellStart"/>
      <w:r w:rsidRPr="000F12AE">
        <w:rPr>
          <w:rFonts w:ascii="Times New Roman" w:hAnsi="Times New Roman" w:cs="Times New Roman"/>
        </w:rPr>
        <w:t>inzymis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podero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malia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1.400 denários (isto é, 35 soldos), além da devolução dos animais [ou seu valor], mais o pagamento pelo tempo em que seu uso foi perdido.</w:t>
      </w:r>
    </w:p>
    <w:p w14:paraId="2A207719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5. Aquele que furtar uma vaca sem bezerro (chamado *</w:t>
      </w:r>
      <w:proofErr w:type="gramStart"/>
      <w:r w:rsidRPr="000F12AE">
        <w:rPr>
          <w:rFonts w:ascii="Times New Roman" w:hAnsi="Times New Roman" w:cs="Times New Roman"/>
        </w:rPr>
        <w:t>media</w:t>
      </w:r>
      <w:proofErr w:type="gram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1.200 denários (isto é, 30 soldos), além da devolução do animal [ou seu valor], mais o pagamento pelo tempo em que seu uso foi perdido.</w:t>
      </w:r>
    </w:p>
    <w:p w14:paraId="3A85CA2E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6. Aquele que furtar uma vaca domada para o jugo (chamado *</w:t>
      </w:r>
      <w:proofErr w:type="spellStart"/>
      <w:r w:rsidRPr="000F12AE">
        <w:rPr>
          <w:rFonts w:ascii="Times New Roman" w:hAnsi="Times New Roman" w:cs="Times New Roman"/>
        </w:rPr>
        <w:t>chanzyn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podero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1.400 denários (isto é, 35 soldos), além da devolução do animal [ou seu valor], mais o pagamento pelo tempo em que seu uso foi perdido.</w:t>
      </w:r>
    </w:p>
    <w:p w14:paraId="39AA2738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7. Aquele que furtar um boi e isso for provado contra ele (chamado *</w:t>
      </w:r>
      <w:proofErr w:type="spellStart"/>
      <w:r w:rsidRPr="000F12AE">
        <w:rPr>
          <w:rFonts w:ascii="Times New Roman" w:hAnsi="Times New Roman" w:cs="Times New Roman"/>
        </w:rPr>
        <w:t>ohsino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1.400 denários (isto é, 35 soldos), além da devolução do animal [ou seu valor], mais o pagamento pelo tempo em que seu uso foi perdido.</w:t>
      </w:r>
    </w:p>
    <w:p w14:paraId="4FAF6762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8. Aquele que furtar um touro que domina o rebanho e nunca foi submetido ao jugo e isso for provado contra ele (chamado *</w:t>
      </w:r>
      <w:proofErr w:type="spellStart"/>
      <w:r w:rsidRPr="000F12AE">
        <w:rPr>
          <w:rFonts w:ascii="Times New Roman" w:hAnsi="Times New Roman" w:cs="Times New Roman"/>
        </w:rPr>
        <w:t>chariocheto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1.800 denários (isto é, 45 soldos), além da devolução do animal [ou seu valor], mais o pagamento pelo tempo em que seu uso foi perdido.</w:t>
      </w:r>
    </w:p>
    <w:p w14:paraId="171E04DA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9. Aquele que furtar um touro de dois anos (chamado *</w:t>
      </w:r>
      <w:proofErr w:type="spellStart"/>
      <w:r w:rsidRPr="000F12AE">
        <w:rPr>
          <w:rFonts w:ascii="Times New Roman" w:hAnsi="Times New Roman" w:cs="Times New Roman"/>
        </w:rPr>
        <w:t>trasilo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35 soldos [além da devolução do animal ou seu valor, mais o pagamento pelo tempo em que seu uso foi perdido].</w:t>
      </w:r>
    </w:p>
    <w:p w14:paraId="75ACE866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10. Se o touro serve às vacas de um comunal de três vilas, isto é, ele é um *</w:t>
      </w:r>
      <w:proofErr w:type="spellStart"/>
      <w:r w:rsidRPr="000F12AE">
        <w:rPr>
          <w:rFonts w:ascii="Times New Roman" w:hAnsi="Times New Roman" w:cs="Times New Roman"/>
        </w:rPr>
        <w:t>trespellius</w:t>
      </w:r>
      <w:proofErr w:type="spellEnd"/>
      <w:r w:rsidRPr="000F12AE">
        <w:rPr>
          <w:rFonts w:ascii="Times New Roman" w:hAnsi="Times New Roman" w:cs="Times New Roman"/>
        </w:rPr>
        <w:t>*, aquele que o furtar e isso for provado contra ele (chamado *</w:t>
      </w:r>
      <w:proofErr w:type="spellStart"/>
      <w:r w:rsidRPr="000F12AE">
        <w:rPr>
          <w:rFonts w:ascii="Times New Roman" w:hAnsi="Times New Roman" w:cs="Times New Roman"/>
        </w:rPr>
        <w:t>chamicheto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lastRenderedPageBreak/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1.800 denários (isto é, 45 soldos), além da devolução do animal [ou seu valor], mais o pagamento pelo tempo em que seu uso foi perdido.</w:t>
      </w:r>
    </w:p>
    <w:p w14:paraId="055C7CA8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11. Aquele que furtar um touro real (chamado *</w:t>
      </w:r>
      <w:proofErr w:type="spellStart"/>
      <w:r w:rsidRPr="000F12AE">
        <w:rPr>
          <w:rFonts w:ascii="Times New Roman" w:hAnsi="Times New Roman" w:cs="Times New Roman"/>
        </w:rPr>
        <w:t>chamicheto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3.600 denários (isto é, 90 soldos), além da devolução do animal [ou seu valor], mais o pagamento pelo tempo em que seu uso foi perdido.</w:t>
      </w:r>
    </w:p>
    <w:p w14:paraId="4826E636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12. Aquele que furtar doze cabeças de gado e não restarem mais (chamado *</w:t>
      </w:r>
      <w:proofErr w:type="spellStart"/>
      <w:r w:rsidRPr="000F12AE">
        <w:rPr>
          <w:rFonts w:ascii="Times New Roman" w:hAnsi="Times New Roman" w:cs="Times New Roman"/>
        </w:rPr>
        <w:t>sonista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2.500 denários (isto é, 62 soldos e meio), além da devolução dos animais [ou seu valor], mais o pagamento pelo tempo em que seu uso foi perdido.</w:t>
      </w:r>
    </w:p>
    <w:p w14:paraId="175A93C4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13. Se houver mais do que essas doze cabeças de gado (chamado *</w:t>
      </w:r>
      <w:proofErr w:type="spellStart"/>
      <w:r w:rsidRPr="000F12AE">
        <w:rPr>
          <w:rFonts w:ascii="Times New Roman" w:hAnsi="Times New Roman" w:cs="Times New Roman"/>
        </w:rPr>
        <w:t>inzymis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texaca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[aquele que as furtou] será obrigado a pagar 1.400 denários (isto é, 35 soldos), além da devolução dos animais [ou seu valor], mais o pagamento pelo tempo em que seu uso foi perdido.</w:t>
      </w:r>
    </w:p>
    <w:p w14:paraId="08E37A22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14. Aquele que furtar mais [do que doze] até vinte e cinco, e restarem outros que não foram furtados (chamado *</w:t>
      </w:r>
      <w:proofErr w:type="spellStart"/>
      <w:r w:rsidRPr="000F12AE">
        <w:rPr>
          <w:rFonts w:ascii="Times New Roman" w:hAnsi="Times New Roman" w:cs="Times New Roman"/>
        </w:rPr>
        <w:t>sonista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será obrigado a pagar 2.500 denários (isto é, 62 soldos e meio), além da devolução dos animais [ou seu valor], mais o pagamento pelo tempo em que seu uso foi perdido.</w:t>
      </w:r>
    </w:p>
    <w:p w14:paraId="19D1191C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05BD07D7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 xml:space="preserve">#### **IV. DO FURTO DE OVELHAS (*De </w:t>
      </w:r>
      <w:proofErr w:type="spellStart"/>
      <w:r w:rsidRPr="000F12AE">
        <w:rPr>
          <w:rFonts w:ascii="Times New Roman" w:hAnsi="Times New Roman" w:cs="Times New Roman"/>
        </w:rPr>
        <w:t>Furtis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Vervecum</w:t>
      </w:r>
      <w:proofErr w:type="spellEnd"/>
      <w:proofErr w:type="gramStart"/>
      <w:r w:rsidRPr="000F12AE">
        <w:rPr>
          <w:rFonts w:ascii="Times New Roman" w:hAnsi="Times New Roman" w:cs="Times New Roman"/>
        </w:rPr>
        <w:t>*)*</w:t>
      </w:r>
      <w:proofErr w:type="gramEnd"/>
      <w:r w:rsidRPr="000F12AE">
        <w:rPr>
          <w:rFonts w:ascii="Times New Roman" w:hAnsi="Times New Roman" w:cs="Times New Roman"/>
        </w:rPr>
        <w:t>*</w:t>
      </w:r>
    </w:p>
    <w:p w14:paraId="3FE26D37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6C84B3F7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1. Aquele que furtar um cordeiro lactente e isso for provado contra ele (chamado *</w:t>
      </w:r>
      <w:proofErr w:type="spellStart"/>
      <w:r w:rsidRPr="000F12AE">
        <w:rPr>
          <w:rFonts w:ascii="Times New Roman" w:hAnsi="Times New Roman" w:cs="Times New Roman"/>
        </w:rPr>
        <w:t>lammi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7 denários (isto é, meio *</w:t>
      </w:r>
      <w:proofErr w:type="spellStart"/>
      <w:r w:rsidRPr="000F12AE">
        <w:rPr>
          <w:rFonts w:ascii="Times New Roman" w:hAnsi="Times New Roman" w:cs="Times New Roman"/>
        </w:rPr>
        <w:t>triens</w:t>
      </w:r>
      <w:proofErr w:type="spellEnd"/>
      <w:r w:rsidRPr="000F12AE">
        <w:rPr>
          <w:rFonts w:ascii="Times New Roman" w:hAnsi="Times New Roman" w:cs="Times New Roman"/>
        </w:rPr>
        <w:t>* [um terço de um soldo]), além da devolução do animal [ou seu valor], mais o pagamento pelo tempo em que seu uso foi perdido.</w:t>
      </w:r>
    </w:p>
    <w:p w14:paraId="39F8F488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2. Aquele que furtar um carneiro castrado (*</w:t>
      </w:r>
      <w:proofErr w:type="spellStart"/>
      <w:r w:rsidRPr="000F12AE">
        <w:rPr>
          <w:rFonts w:ascii="Times New Roman" w:hAnsi="Times New Roman" w:cs="Times New Roman"/>
        </w:rPr>
        <w:t>wether</w:t>
      </w:r>
      <w:proofErr w:type="spellEnd"/>
      <w:r w:rsidRPr="000F12AE">
        <w:rPr>
          <w:rFonts w:ascii="Times New Roman" w:hAnsi="Times New Roman" w:cs="Times New Roman"/>
        </w:rPr>
        <w:t>*) de um ou dois anos e isso for provado contra ele (chamado *</w:t>
      </w:r>
      <w:proofErr w:type="spellStart"/>
      <w:r w:rsidRPr="000F12AE">
        <w:rPr>
          <w:rFonts w:ascii="Times New Roman" w:hAnsi="Times New Roman" w:cs="Times New Roman"/>
        </w:rPr>
        <w:t>lamilam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120 denários (isto é, 3 soldos), além da devolução do animal [ou seu valor], mais o pagamento pelo tempo em que seu uso foi perdido.</w:t>
      </w:r>
    </w:p>
    <w:p w14:paraId="1EC9CB2B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3. Aquele que furtar três ou mais [carneiros castrados] e isso for provado contra ele (chamado *</w:t>
      </w:r>
      <w:proofErr w:type="spellStart"/>
      <w:r w:rsidRPr="000F12AE">
        <w:rPr>
          <w:rFonts w:ascii="Times New Roman" w:hAnsi="Times New Roman" w:cs="Times New Roman"/>
        </w:rPr>
        <w:t>lamp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1.400 denários (isto é, 35 soldos), além da devolução dos animais [ou seu valor], mais o pagamento pelo tempo em que seu uso foi perdido.</w:t>
      </w:r>
    </w:p>
    <w:p w14:paraId="3E83E838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4. Esta composição deve ser observada até quarenta carneiros.</w:t>
      </w:r>
    </w:p>
    <w:p w14:paraId="65707DA4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lastRenderedPageBreak/>
        <w:t>5. Mas aquele que furtar quarenta, ou cinquenta, ou sessenta ou mais carneiros e isso for provado contra ele (chamado *</w:t>
      </w:r>
      <w:proofErr w:type="spellStart"/>
      <w:r w:rsidRPr="000F12AE">
        <w:rPr>
          <w:rFonts w:ascii="Times New Roman" w:hAnsi="Times New Roman" w:cs="Times New Roman"/>
        </w:rPr>
        <w:t>sonista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2.500 denários (isto é, 62 soldos e meio), além da devolução dos animais [ou seu valor], mais o pagamento pelo tempo em que seu uso foi perdido.</w:t>
      </w:r>
    </w:p>
    <w:p w14:paraId="2790D97E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7AF4733D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 xml:space="preserve">#### **V. DO FURTO DE CABRAS (*De </w:t>
      </w:r>
      <w:proofErr w:type="spellStart"/>
      <w:r w:rsidRPr="000F12AE">
        <w:rPr>
          <w:rFonts w:ascii="Times New Roman" w:hAnsi="Times New Roman" w:cs="Times New Roman"/>
        </w:rPr>
        <w:t>Furtis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Caprarum</w:t>
      </w:r>
      <w:proofErr w:type="spellEnd"/>
      <w:proofErr w:type="gramStart"/>
      <w:r w:rsidRPr="000F12AE">
        <w:rPr>
          <w:rFonts w:ascii="Times New Roman" w:hAnsi="Times New Roman" w:cs="Times New Roman"/>
        </w:rPr>
        <w:t>*)*</w:t>
      </w:r>
      <w:proofErr w:type="gramEnd"/>
      <w:r w:rsidRPr="000F12AE">
        <w:rPr>
          <w:rFonts w:ascii="Times New Roman" w:hAnsi="Times New Roman" w:cs="Times New Roman"/>
        </w:rPr>
        <w:t>*</w:t>
      </w:r>
    </w:p>
    <w:p w14:paraId="0EF5DB68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08EEDC02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1. Aquele que furtar três cabras e isso for provado contra ele (chamado *</w:t>
      </w:r>
      <w:proofErr w:type="spellStart"/>
      <w:r w:rsidRPr="000F12AE">
        <w:rPr>
          <w:rFonts w:ascii="Times New Roman" w:hAnsi="Times New Roman" w:cs="Times New Roman"/>
        </w:rPr>
        <w:t>lau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scimada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120 denários (isto é, 3 soldos), além da devolução dos animais [ou seu valor], mais o pagamento pelo tempo em que seu uso foi perdido.</w:t>
      </w:r>
    </w:p>
    <w:p w14:paraId="269D2AE1" w14:textId="4E7AE72E" w:rsidR="00000000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 xml:space="preserve">2. Aquele que furtar mais de três cabras (chamado *muro </w:t>
      </w:r>
      <w:proofErr w:type="spellStart"/>
      <w:r w:rsidRPr="000F12AE">
        <w:rPr>
          <w:rFonts w:ascii="Times New Roman" w:hAnsi="Times New Roman" w:cs="Times New Roman"/>
        </w:rPr>
        <w:t>scimada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600 denários (isto é, 15 soldos), além da devolução dos animais [ou seu valor], mais o pagamento pelo tempo em que seu uso foi perdido.</w:t>
      </w:r>
    </w:p>
    <w:p w14:paraId="53355E72" w14:textId="77777777" w:rsid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140BBBF3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 xml:space="preserve">#### **VI. DO FURTO DE CÃES [S.V. </w:t>
      </w:r>
      <w:proofErr w:type="gramStart"/>
      <w:r w:rsidRPr="000F12AE">
        <w:rPr>
          <w:rFonts w:ascii="Times New Roman" w:hAnsi="Times New Roman" w:cs="Times New Roman"/>
        </w:rPr>
        <w:t>XLVII]*</w:t>
      </w:r>
      <w:proofErr w:type="gramEnd"/>
      <w:r w:rsidRPr="000F12AE">
        <w:rPr>
          <w:rFonts w:ascii="Times New Roman" w:hAnsi="Times New Roman" w:cs="Times New Roman"/>
        </w:rPr>
        <w:t>*</w:t>
      </w:r>
    </w:p>
    <w:p w14:paraId="21360BDB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31719B57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1. Aquele que furtar um cão de caça treinado e isso for provado contra ele (chamado *</w:t>
      </w:r>
      <w:proofErr w:type="spellStart"/>
      <w:r w:rsidRPr="000F12AE">
        <w:rPr>
          <w:rFonts w:ascii="Times New Roman" w:hAnsi="Times New Roman" w:cs="Times New Roman"/>
        </w:rPr>
        <w:t>leodardi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600 denários (isto é, 15 soldos), além da devolução do animal [ou seu valor], mais o pagamento pelo tempo em que seu uso foi perdido.</w:t>
      </w:r>
    </w:p>
    <w:p w14:paraId="6E6116B8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[Variante] Aquele que furtar um cão de caça treinado (chamado *</w:t>
      </w:r>
      <w:proofErr w:type="spellStart"/>
      <w:r w:rsidRPr="000F12AE">
        <w:rPr>
          <w:rFonts w:ascii="Times New Roman" w:hAnsi="Times New Roman" w:cs="Times New Roman"/>
        </w:rPr>
        <w:t>trocuuithien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uano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duas vezes novecentos (*</w:t>
      </w:r>
      <w:proofErr w:type="spellStart"/>
      <w:r w:rsidRPr="000F12AE">
        <w:rPr>
          <w:rFonts w:ascii="Times New Roman" w:hAnsi="Times New Roman" w:cs="Times New Roman"/>
        </w:rPr>
        <w:t>tue</w:t>
      </w:r>
      <w:proofErr w:type="spellEnd"/>
      <w:r w:rsidRPr="000F12AE">
        <w:rPr>
          <w:rFonts w:ascii="Times New Roman" w:hAnsi="Times New Roman" w:cs="Times New Roman"/>
        </w:rPr>
        <w:t xml:space="preserve"> ne </w:t>
      </w:r>
      <w:proofErr w:type="spellStart"/>
      <w:r w:rsidRPr="000F12AE">
        <w:rPr>
          <w:rFonts w:ascii="Times New Roman" w:hAnsi="Times New Roman" w:cs="Times New Roman"/>
        </w:rPr>
        <w:t>cbunne</w:t>
      </w:r>
      <w:proofErr w:type="spellEnd"/>
      <w:r w:rsidRPr="000F12AE">
        <w:rPr>
          <w:rFonts w:ascii="Times New Roman" w:hAnsi="Times New Roman" w:cs="Times New Roman"/>
        </w:rPr>
        <w:t>*) ou 1.800 denários (isto é, 45 soldos), além da devolução do animal [ou seu valor], mais o pagamento pelo tempo em que seu uso foi perdido.</w:t>
      </w:r>
    </w:p>
    <w:p w14:paraId="1DB180F0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2. Aquele que furtar um cão que é um rastreador (*</w:t>
      </w:r>
      <w:proofErr w:type="spellStart"/>
      <w:r w:rsidRPr="000F12AE">
        <w:rPr>
          <w:rFonts w:ascii="Times New Roman" w:hAnsi="Times New Roman" w:cs="Times New Roman"/>
        </w:rPr>
        <w:t>canem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agutoriutri</w:t>
      </w:r>
      <w:proofErr w:type="spellEnd"/>
      <w:r w:rsidRPr="000F12AE">
        <w:rPr>
          <w:rFonts w:ascii="Times New Roman" w:hAnsi="Times New Roman" w:cs="Times New Roman"/>
        </w:rPr>
        <w:t>*) (chamado *</w:t>
      </w:r>
      <w:proofErr w:type="spellStart"/>
      <w:r w:rsidRPr="000F12AE">
        <w:rPr>
          <w:rFonts w:ascii="Times New Roman" w:hAnsi="Times New Roman" w:cs="Times New Roman"/>
        </w:rPr>
        <w:t>cbunnouano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600 denários (isto é, 15 soldos), além da devolução do animal [ou seu valor], mais o pagamento pelo tempo em que seu uso foi perdido.</w:t>
      </w:r>
    </w:p>
    <w:p w14:paraId="3DAC46D6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3. Aquele que, após o pôr do sol, matar um cão que é geralmente mantido amarrado (chamado *</w:t>
      </w:r>
      <w:proofErr w:type="spellStart"/>
      <w:r w:rsidRPr="000F12AE">
        <w:rPr>
          <w:rFonts w:ascii="Times New Roman" w:hAnsi="Times New Roman" w:cs="Times New Roman"/>
        </w:rPr>
        <w:t>repouano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tratado como declarado acima: será obrigado a pagar 600 denários (isto é, 15 soldos), além do pagamento do valor do cão, mais o pagamento pelo tempo em que seu uso foi perdido.</w:t>
      </w:r>
    </w:p>
    <w:p w14:paraId="15265CCE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lastRenderedPageBreak/>
        <w:t>4. Aquele que furtar ou matar um cão de rebanho e isso for provado contra ele (chamado *</w:t>
      </w:r>
      <w:proofErr w:type="spellStart"/>
      <w:r w:rsidRPr="000F12AE">
        <w:rPr>
          <w:rFonts w:ascii="Times New Roman" w:hAnsi="Times New Roman" w:cs="Times New Roman"/>
        </w:rPr>
        <w:t>leodardi</w:t>
      </w:r>
      <w:proofErr w:type="spellEnd"/>
      <w:r w:rsidRPr="000F12AE">
        <w:rPr>
          <w:rFonts w:ascii="Times New Roman" w:hAnsi="Times New Roman" w:cs="Times New Roman"/>
        </w:rPr>
        <w:t>* ou *</w:t>
      </w:r>
      <w:proofErr w:type="spellStart"/>
      <w:r w:rsidRPr="000F12AE">
        <w:rPr>
          <w:rFonts w:ascii="Times New Roman" w:hAnsi="Times New Roman" w:cs="Times New Roman"/>
        </w:rPr>
        <w:t>theouano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120 denários (isto é, 3 soldos), além da devolução do animal [ou seu valor], mais o pagamento pelo tempo em que seu uso foi perdido.</w:t>
      </w:r>
    </w:p>
    <w:p w14:paraId="7BC3153D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0612AD2A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 xml:space="preserve">#### **VII. DO FURTO DE PÁSSAROS [S.V. </w:t>
      </w:r>
      <w:proofErr w:type="gramStart"/>
      <w:r w:rsidRPr="000F12AE">
        <w:rPr>
          <w:rFonts w:ascii="Times New Roman" w:hAnsi="Times New Roman" w:cs="Times New Roman"/>
        </w:rPr>
        <w:t>XLIX]*</w:t>
      </w:r>
      <w:proofErr w:type="gramEnd"/>
      <w:r w:rsidRPr="000F12AE">
        <w:rPr>
          <w:rFonts w:ascii="Times New Roman" w:hAnsi="Times New Roman" w:cs="Times New Roman"/>
        </w:rPr>
        <w:t>*</w:t>
      </w:r>
    </w:p>
    <w:p w14:paraId="1589DC3B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64D29135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1. Aquele que furtar um falcão de uma árvore e isso for provado contra ele (chamado *</w:t>
      </w:r>
      <w:proofErr w:type="spellStart"/>
      <w:r w:rsidRPr="000F12AE">
        <w:rPr>
          <w:rFonts w:ascii="Times New Roman" w:hAnsi="Times New Roman" w:cs="Times New Roman"/>
        </w:rPr>
        <w:t>ortfoda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120 denários (isto é, 3 soldos), além da devolução da ave [ou seu valor], mais o pagamento pelo tempo em que seu uso foi perdido.</w:t>
      </w:r>
    </w:p>
    <w:p w14:paraId="7D198CEB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2. Aquele que furtar um falcão de seu poleiro e isso for provado contra ele (chamado *</w:t>
      </w:r>
      <w:proofErr w:type="spellStart"/>
      <w:r w:rsidRPr="000F12AE">
        <w:rPr>
          <w:rFonts w:ascii="Times New Roman" w:hAnsi="Times New Roman" w:cs="Times New Roman"/>
        </w:rPr>
        <w:t>uueinpe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ortfoda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600 denários (isto é, 15 soldos), além da devolução da ave [ou seu valor], mais o pagamento pelo tempo em que seu uso foi perdido.</w:t>
      </w:r>
    </w:p>
    <w:p w14:paraId="58401E70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3. Aquele que furtar um falcão mantido sob chave e isso for provado contra ele (chamado *</w:t>
      </w:r>
      <w:proofErr w:type="spellStart"/>
      <w:r w:rsidRPr="000F12AE">
        <w:rPr>
          <w:rFonts w:ascii="Times New Roman" w:hAnsi="Times New Roman" w:cs="Times New Roman"/>
        </w:rPr>
        <w:t>ortfoda</w:t>
      </w:r>
      <w:proofErr w:type="spellEnd"/>
      <w:r w:rsidRPr="000F12AE">
        <w:rPr>
          <w:rFonts w:ascii="Times New Roman" w:hAnsi="Times New Roman" w:cs="Times New Roman"/>
        </w:rPr>
        <w:t>* ou *</w:t>
      </w:r>
      <w:proofErr w:type="spellStart"/>
      <w:r w:rsidRPr="000F12AE">
        <w:rPr>
          <w:rFonts w:ascii="Times New Roman" w:hAnsi="Times New Roman" w:cs="Times New Roman"/>
        </w:rPr>
        <w:t>uueiano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cmtedio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1.800 denários (isto é, 45 soldos), além da devolução da ave [ou seu valor], mais o pagamento pelo tempo em que seu uso foi perdido.</w:t>
      </w:r>
    </w:p>
    <w:p w14:paraId="2EDC8D53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4. Aquele que furtar um gavião (*</w:t>
      </w:r>
      <w:proofErr w:type="spellStart"/>
      <w:r w:rsidRPr="000F12AE">
        <w:rPr>
          <w:rFonts w:ascii="Times New Roman" w:hAnsi="Times New Roman" w:cs="Times New Roman"/>
        </w:rPr>
        <w:t>sparrow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hawk</w:t>
      </w:r>
      <w:proofErr w:type="spellEnd"/>
      <w:r w:rsidRPr="000F12AE">
        <w:rPr>
          <w:rFonts w:ascii="Times New Roman" w:hAnsi="Times New Roman" w:cs="Times New Roman"/>
        </w:rPr>
        <w:t>*) (chamado *</w:t>
      </w:r>
      <w:proofErr w:type="spellStart"/>
      <w:r w:rsidRPr="000F12AE">
        <w:rPr>
          <w:rFonts w:ascii="Times New Roman" w:hAnsi="Times New Roman" w:cs="Times New Roman"/>
        </w:rPr>
        <w:t>socelino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120 denários (isto é, 3 soldos), além da devolução da ave [ou seu valor], mais o pagamento pelo tempo em que seu uso foi perdido.</w:t>
      </w:r>
    </w:p>
    <w:p w14:paraId="5E266C70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5. Aquele que furtar um galo (chamado *</w:t>
      </w:r>
      <w:proofErr w:type="spellStart"/>
      <w:r w:rsidRPr="000F12AE">
        <w:rPr>
          <w:rFonts w:ascii="Times New Roman" w:hAnsi="Times New Roman" w:cs="Times New Roman"/>
        </w:rPr>
        <w:t>chanasuuido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120 denários (isto é, 3 soldos), além da devolução da ave [ou seu valor], mais o pagamento pelo tempo em que seu uso foi perdido.</w:t>
      </w:r>
    </w:p>
    <w:p w14:paraId="031AE2E0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6. Aquele que furtar uma galinha (chamado *</w:t>
      </w:r>
      <w:proofErr w:type="spellStart"/>
      <w:r w:rsidRPr="000F12AE">
        <w:rPr>
          <w:rFonts w:ascii="Times New Roman" w:hAnsi="Times New Roman" w:cs="Times New Roman"/>
        </w:rPr>
        <w:t>solampinam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120 denários (isto é, 3 soldos), além da devolução da ave [ou seu valor], mais o pagamento pelo tempo em que seu uso foi perdido.</w:t>
      </w:r>
    </w:p>
    <w:p w14:paraId="397E6B37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7. Aquele que furtar um grou ou cisne domesticado (chamado *</w:t>
      </w:r>
      <w:proofErr w:type="spellStart"/>
      <w:r w:rsidRPr="000F12AE">
        <w:rPr>
          <w:rFonts w:ascii="Times New Roman" w:hAnsi="Times New Roman" w:cs="Times New Roman"/>
        </w:rPr>
        <w:t>ortfoda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120 denários (isto é, 3 soldos) [além da devolução da ave ou seu valor, mais o pagamento pelo tempo em que seu uso foi perdido].</w:t>
      </w:r>
    </w:p>
    <w:p w14:paraId="41E3ED88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8. Aquele que furtar um ganso ou pato domesticado e isso for provado contra ele (chamado *</w:t>
      </w:r>
      <w:proofErr w:type="spellStart"/>
      <w:r w:rsidRPr="000F12AE">
        <w:rPr>
          <w:rFonts w:ascii="Times New Roman" w:hAnsi="Times New Roman" w:cs="Times New Roman"/>
        </w:rPr>
        <w:t>sundolino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 xml:space="preserve">) será obrigado a pagar 120 denários (isto é, </w:t>
      </w:r>
      <w:r w:rsidRPr="000F12AE">
        <w:rPr>
          <w:rFonts w:ascii="Times New Roman" w:hAnsi="Times New Roman" w:cs="Times New Roman"/>
        </w:rPr>
        <w:lastRenderedPageBreak/>
        <w:t>3 soldos), além da devolução da ave [ou seu valor], mais o pagamento pelo tempo em que seu uso foi perdido.</w:t>
      </w:r>
    </w:p>
    <w:p w14:paraId="601C4F00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9. Aquele que furtar uma rola da rede de outro homem será obrigado a pagar 3 soldos [além da devolução da ave ou seu valor, mais o pagamento pelo tempo em que seu uso foi perdido].</w:t>
      </w:r>
    </w:p>
    <w:p w14:paraId="390F8F9D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10. Aquele que furtar um pequeno pássaro de uma armadilha (chamado *</w:t>
      </w:r>
      <w:proofErr w:type="spellStart"/>
      <w:r w:rsidRPr="000F12AE">
        <w:rPr>
          <w:rFonts w:ascii="Times New Roman" w:hAnsi="Times New Roman" w:cs="Times New Roman"/>
        </w:rPr>
        <w:t>cufalla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3 soldos [além da devolução da ave ou seu valor, mais o pagamento pelo tempo em que seu uso foi perdido].</w:t>
      </w:r>
    </w:p>
    <w:p w14:paraId="250540FF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11. Aquele que cortar ou furtar uma macieira ou pereira domesticada, dentro ou fora de um pátio fechado (*</w:t>
      </w:r>
      <w:proofErr w:type="gramStart"/>
      <w:r w:rsidRPr="000F12AE">
        <w:rPr>
          <w:rFonts w:ascii="Times New Roman" w:hAnsi="Times New Roman" w:cs="Times New Roman"/>
        </w:rPr>
        <w:t>curte</w:t>
      </w:r>
      <w:proofErr w:type="gramEnd"/>
      <w:r w:rsidRPr="000F12AE">
        <w:rPr>
          <w:rFonts w:ascii="Times New Roman" w:hAnsi="Times New Roman" w:cs="Times New Roman"/>
        </w:rPr>
        <w:t>*), será obrigado a pagar 120 denários (isto é, 3 soldos) [além do valor da árvore, mais o pagamento pelo tempo em que seu uso foi perdido].</w:t>
      </w:r>
    </w:p>
    <w:p w14:paraId="559B2AA3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12. Aquele que cortar ou furtar [uma árvore frutífera] de um jardim será obrigado a pagar 600 denários (isto é, 15 soldos) [além do valor da árvore, mais o pagamento pelo tempo em que seu uso foi perdido].</w:t>
      </w:r>
    </w:p>
    <w:p w14:paraId="3CBF8B4D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13. Aquele que furtar uma relha de arado (chamado *</w:t>
      </w:r>
      <w:proofErr w:type="spellStart"/>
      <w:r w:rsidRPr="000F12AE">
        <w:rPr>
          <w:rFonts w:ascii="Times New Roman" w:hAnsi="Times New Roman" w:cs="Times New Roman"/>
        </w:rPr>
        <w:t>leodardi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600 denários (isto é, 15 soldos) [além da devolução da relha ou seu valor, mais o pagamento pelo tempo em que seu uso foi perdido].</w:t>
      </w:r>
    </w:p>
    <w:p w14:paraId="1B4FEBE1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6418E796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 xml:space="preserve">#### **VIII. DO FURTO DE ABELHAS [S.V. </w:t>
      </w:r>
      <w:proofErr w:type="gramStart"/>
      <w:r w:rsidRPr="000F12AE">
        <w:rPr>
          <w:rFonts w:ascii="Times New Roman" w:hAnsi="Times New Roman" w:cs="Times New Roman"/>
        </w:rPr>
        <w:t>LIV]*</w:t>
      </w:r>
      <w:proofErr w:type="gramEnd"/>
      <w:r w:rsidRPr="000F12AE">
        <w:rPr>
          <w:rFonts w:ascii="Times New Roman" w:hAnsi="Times New Roman" w:cs="Times New Roman"/>
        </w:rPr>
        <w:t>*</w:t>
      </w:r>
    </w:p>
    <w:p w14:paraId="2A793EF5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08711233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1. Aquele que furtar um enxame de abelhas — isto é, uma colmeia — mantida trancada e sob um telhado, e isso for provado contra ele (chamado *</w:t>
      </w:r>
      <w:proofErr w:type="spellStart"/>
      <w:r w:rsidRPr="000F12AE">
        <w:rPr>
          <w:rFonts w:ascii="Times New Roman" w:hAnsi="Times New Roman" w:cs="Times New Roman"/>
        </w:rPr>
        <w:t>antedio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olechardis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será obrigado a pagar 1.800 denários (isto é, 45 soldos), além da devolução do enxame [ou seu valor], mais o pagamento pelo tempo em que seu uso foi perdido.</w:t>
      </w:r>
    </w:p>
    <w:p w14:paraId="74D3F628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2. Aquele que furtar um enxame ou uma colmeia onde não haja mais nenhuma, e isso for provado contra ele, será considerado responsável como no caso acima.</w:t>
      </w:r>
    </w:p>
    <w:p w14:paraId="02974F40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3. Aquele que furtar até seis enxames que não estejam sob um telhado, onde restem mais, e isso for provado contra ele (chamado *</w:t>
      </w:r>
      <w:proofErr w:type="spellStart"/>
      <w:r w:rsidRPr="000F12AE">
        <w:rPr>
          <w:rFonts w:ascii="Times New Roman" w:hAnsi="Times New Roman" w:cs="Times New Roman"/>
        </w:rPr>
        <w:t>leodardi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será obrigado a pagar 600 denários (isto é, 15 soldos), além da devolução daqueles furtados [ou seu valor], mais o pagamento pelo tempo em que seu uso foi perdido.</w:t>
      </w:r>
    </w:p>
    <w:p w14:paraId="01C80154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4. Aquele que furtar sete ou mais, e ainda restarem outros lá sob tranca, e isso for provado contra ele (chamado *</w:t>
      </w:r>
      <w:proofErr w:type="spellStart"/>
      <w:r w:rsidRPr="000F12AE">
        <w:rPr>
          <w:rFonts w:ascii="Times New Roman" w:hAnsi="Times New Roman" w:cs="Times New Roman"/>
        </w:rPr>
        <w:t>ctntedio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texaga</w:t>
      </w:r>
      <w:proofErr w:type="spellEnd"/>
      <w:r w:rsidRPr="000F12AE">
        <w:rPr>
          <w:rFonts w:ascii="Times New Roman" w:hAnsi="Times New Roman" w:cs="Times New Roman"/>
        </w:rPr>
        <w:t>*, *</w:t>
      </w:r>
      <w:proofErr w:type="spellStart"/>
      <w:r w:rsidRPr="000F12AE">
        <w:rPr>
          <w:rFonts w:ascii="Times New Roman" w:hAnsi="Times New Roman" w:cs="Times New Roman"/>
        </w:rPr>
        <w:t>olechardis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será obrigado a pagar 1.800 denários (isto é, 45 soldos), além de devolvê-los [ou seu valor], mais o pagamento pelo tempo em que seu uso foi perdido.</w:t>
      </w:r>
    </w:p>
    <w:p w14:paraId="70E79409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7F2707A9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 xml:space="preserve">#### **IX. DO DANO FEITO EM PLANTAÇÕES OU OUTRO CERCADO [S.V. </w:t>
      </w:r>
      <w:proofErr w:type="gramStart"/>
      <w:r w:rsidRPr="000F12AE">
        <w:rPr>
          <w:rFonts w:ascii="Times New Roman" w:hAnsi="Times New Roman" w:cs="Times New Roman"/>
        </w:rPr>
        <w:t>LXI]*</w:t>
      </w:r>
      <w:proofErr w:type="gramEnd"/>
      <w:r w:rsidRPr="000F12AE">
        <w:rPr>
          <w:rFonts w:ascii="Times New Roman" w:hAnsi="Times New Roman" w:cs="Times New Roman"/>
        </w:rPr>
        <w:t>*</w:t>
      </w:r>
    </w:p>
    <w:p w14:paraId="175DD442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05A4B72E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1. Aquele que encontrar uma vaca, ou cavalo, ou outro animal em seu campo não deve fazer-lhe nenhum dano grave. Se o fizer e confessar, deve restituir o valor integral do animal ao seu dono e ficar com o animal ferido que ele golpeou para si. Mas se ele não confessar e isso for provado contra ele (chamado *</w:t>
      </w:r>
      <w:proofErr w:type="spellStart"/>
      <w:r w:rsidRPr="000F12AE">
        <w:rPr>
          <w:rFonts w:ascii="Times New Roman" w:hAnsi="Times New Roman" w:cs="Times New Roman"/>
        </w:rPr>
        <w:t>leodardi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será obrigado a pagar 600 denários (isto é, 15 soldos), além da devolução do animal [ou seu valor], mais o pagamento pelo tempo em que seu uso foi perdido.</w:t>
      </w:r>
    </w:p>
    <w:p w14:paraId="1B1412F7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2. Aquele que marcar um animal, cavalo ou égua que furtou (chamado *</w:t>
      </w:r>
      <w:proofErr w:type="spellStart"/>
      <w:r w:rsidRPr="000F12AE">
        <w:rPr>
          <w:rFonts w:ascii="Times New Roman" w:hAnsi="Times New Roman" w:cs="Times New Roman"/>
        </w:rPr>
        <w:t>stalachia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600 denários (isto é, 15 soldos), além da devolução do animal [ou seu valor], mais o pagamento pelo tempo em que seu uso foi perdido.</w:t>
      </w:r>
    </w:p>
    <w:p w14:paraId="6C284A7F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3. Aquele que encontrar no seu campo animais de outro homem que não tenham guardador, e os trancar à força e não der conhecimento a ninguém, e alguns dos animais morrerem (chamado *</w:t>
      </w:r>
      <w:proofErr w:type="spellStart"/>
      <w:r w:rsidRPr="000F12AE">
        <w:rPr>
          <w:rFonts w:ascii="Times New Roman" w:hAnsi="Times New Roman" w:cs="Times New Roman"/>
        </w:rPr>
        <w:t>texaga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deve restituir o valor integral dos animais ao seu dono e, além disso, será obrigado a pagar 1.400 denários (isto é, 35 soldos) [mais o pagamento pelo tempo em que seu uso foi perdido].</w:t>
      </w:r>
    </w:p>
    <w:p w14:paraId="60BECFE3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4. Aquele que, por negligência, ferir uma vaca ou outro animal [de outro homem] e confessar, pagará o valor integral do animal ao seu dono e tomará e manterá o animal ferido para si. Mas se ele negar e isso for provado contra ele (chamado *</w:t>
      </w:r>
      <w:proofErr w:type="spellStart"/>
      <w:r w:rsidRPr="000F12AE">
        <w:rPr>
          <w:rFonts w:ascii="Times New Roman" w:hAnsi="Times New Roman" w:cs="Times New Roman"/>
        </w:rPr>
        <w:t>leodardi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será obrigado a pagar 600 denários (isto é, 15 soldos), além da devolução do animal [ou seu valor], mais o pagamento pelo tempo em que seu uso foi perdido.</w:t>
      </w:r>
    </w:p>
    <w:p w14:paraId="133A2AEF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5. Se os porcos ou outros animais de um homem, que estão sendo vigiados, correrem para o campo de outra pessoa e, embora ele negue, isso for provado contra ele (chamado *andesito* ou *</w:t>
      </w:r>
      <w:proofErr w:type="spellStart"/>
      <w:r w:rsidRPr="000F12AE">
        <w:rPr>
          <w:rFonts w:ascii="Times New Roman" w:hAnsi="Times New Roman" w:cs="Times New Roman"/>
        </w:rPr>
        <w:t>leodardi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será obrigado a pagar 600 denários (isto é, 15 soldos).</w:t>
      </w:r>
    </w:p>
    <w:p w14:paraId="398DC2C7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6. Se os animais foram trancados para impedi-los de causar danos, aquele que tentar removê-los à força (chamado *</w:t>
      </w:r>
      <w:proofErr w:type="spellStart"/>
      <w:r w:rsidRPr="000F12AE">
        <w:rPr>
          <w:rFonts w:ascii="Times New Roman" w:hAnsi="Times New Roman" w:cs="Times New Roman"/>
        </w:rPr>
        <w:t>scuto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600 denários (isto é, 15 soldos).</w:t>
      </w:r>
    </w:p>
    <w:p w14:paraId="0E762FBA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lastRenderedPageBreak/>
        <w:t>7. Se aquele cujo campo estava sendo devastado conduzi-los para longe de mais danos [e trancá-los], qualquer um que presuma libertá-los (chamado *</w:t>
      </w:r>
      <w:proofErr w:type="spellStart"/>
      <w:r w:rsidRPr="000F12AE">
        <w:rPr>
          <w:rFonts w:ascii="Times New Roman" w:hAnsi="Times New Roman" w:cs="Times New Roman"/>
        </w:rPr>
        <w:t>scuto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600 denários (isto é, 15 soldos).</w:t>
      </w:r>
    </w:p>
    <w:p w14:paraId="6711A778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2B528993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[6,7. Se aquele cujo trabalho estava sendo destruído trancar os animais ou conduzi-los à sua casa para impedi-los de mais danos e alguém presumir libertá-los ou expulsá-los à força (chamado *</w:t>
      </w:r>
      <w:proofErr w:type="spellStart"/>
      <w:r w:rsidRPr="000F12AE">
        <w:rPr>
          <w:rFonts w:ascii="Times New Roman" w:hAnsi="Times New Roman" w:cs="Times New Roman"/>
        </w:rPr>
        <w:t>schoto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ele [este último] será obrigado a pagar 600 denários (isto é, 15 soldos).]</w:t>
      </w:r>
    </w:p>
    <w:p w14:paraId="1874A439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4DCCCDB0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8. Se os animais foram trancados porque causaram danos, aquele a quem pertencem os animais deve pagar o valor estimado do dano e, além disso, será obrigado a pagar 10 denários.</w:t>
      </w:r>
    </w:p>
    <w:p w14:paraId="44FBAE81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9. Se alguém, por malícia ou arrogância, abrir o cercado de outro homem e enviar seus animais para dentro daquele campo, ou prado, ou vinha ou outra área cultivada, e se aquele a quem a terra trabalhada pertence condená-lo [o primeiro] com testemunhas, ele [que abriu o cercado] deve pagar o valor estimado do dano causado (chamado *</w:t>
      </w:r>
      <w:proofErr w:type="spellStart"/>
      <w:r w:rsidRPr="000F12AE">
        <w:rPr>
          <w:rFonts w:ascii="Times New Roman" w:hAnsi="Times New Roman" w:cs="Times New Roman"/>
        </w:rPr>
        <w:t>leodardi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e, além disso, será obrigado a pagar 1.200 denários (isto é, 30 soldos).</w:t>
      </w:r>
    </w:p>
    <w:p w14:paraId="06627557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0A3C425B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#### **X. DE ESCRAVOS OU OUTROS BENS MÓVEIS FURTADOS (*</w:t>
      </w:r>
      <w:proofErr w:type="spellStart"/>
      <w:r w:rsidRPr="000F12AE">
        <w:rPr>
          <w:rFonts w:ascii="Times New Roman" w:hAnsi="Times New Roman" w:cs="Times New Roman"/>
        </w:rPr>
        <w:t>Mancipii</w:t>
      </w:r>
      <w:proofErr w:type="spellEnd"/>
      <w:r w:rsidRPr="000F12AE">
        <w:rPr>
          <w:rFonts w:ascii="Times New Roman" w:hAnsi="Times New Roman" w:cs="Times New Roman"/>
        </w:rPr>
        <w:t xml:space="preserve">*) [S.V. </w:t>
      </w:r>
      <w:proofErr w:type="gramStart"/>
      <w:r w:rsidRPr="000F12AE">
        <w:rPr>
          <w:rFonts w:ascii="Times New Roman" w:hAnsi="Times New Roman" w:cs="Times New Roman"/>
        </w:rPr>
        <w:t>XLII]*</w:t>
      </w:r>
      <w:proofErr w:type="gramEnd"/>
      <w:r w:rsidRPr="000F12AE">
        <w:rPr>
          <w:rFonts w:ascii="Times New Roman" w:hAnsi="Times New Roman" w:cs="Times New Roman"/>
        </w:rPr>
        <w:t>*</w:t>
      </w:r>
    </w:p>
    <w:p w14:paraId="44CA55EE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214F6022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1. Aquele que furtar um escravo ou escrava de outro homem, cavalo ou égua, e isso for provado contra ele (chamado *</w:t>
      </w:r>
      <w:proofErr w:type="spellStart"/>
      <w:r w:rsidRPr="000F12AE">
        <w:rPr>
          <w:rFonts w:ascii="Times New Roman" w:hAnsi="Times New Roman" w:cs="Times New Roman"/>
        </w:rPr>
        <w:t>theotexaca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será obrigado a pagar 1.400 denários (isto é, 35 soldos), além de devolver o bem móvel furtado [ou seu valor], mais o pagamento pelo tempo em que seu uso foi perdido.</w:t>
      </w:r>
    </w:p>
    <w:p w14:paraId="7D27B591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2. Se o escravo ou escrava tiver levado consigo alguma propriedade de seu senhor, o ladrão restituirá o servo e a propriedade (chamado *</w:t>
      </w:r>
      <w:proofErr w:type="spellStart"/>
      <w:r w:rsidRPr="000F12AE">
        <w:rPr>
          <w:rFonts w:ascii="Times New Roman" w:hAnsi="Times New Roman" w:cs="Times New Roman"/>
        </w:rPr>
        <w:t>theobardi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e é obrigado a pagar 600 denários (isto é, 15 soldos) [pela propriedade] [além de 35 soldos pelo escravo, mais o pagamento pelo tempo em que seu uso foi perdido].</w:t>
      </w:r>
    </w:p>
    <w:p w14:paraId="776D64DF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3. Aquele que furtar ou matar ou vender ou libertar o escravo de outro homem, e isso for provado contra ele (chamado *</w:t>
      </w:r>
      <w:proofErr w:type="spellStart"/>
      <w:r w:rsidRPr="000F12AE">
        <w:rPr>
          <w:rFonts w:ascii="Times New Roman" w:hAnsi="Times New Roman" w:cs="Times New Roman"/>
        </w:rPr>
        <w:t>meotheo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será obrigado a pagar 1.400 denários (isto é, 35 soldos) [além da devolução do escravo ou seu valor, mais o pagamento pelo tempo em que seu uso foi perdido].</w:t>
      </w:r>
    </w:p>
    <w:p w14:paraId="3AC3C01D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lastRenderedPageBreak/>
        <w:t>4. Aquele que furtar uma escrava (chamado *</w:t>
      </w:r>
      <w:proofErr w:type="spellStart"/>
      <w:r w:rsidRPr="000F12AE">
        <w:rPr>
          <w:rFonts w:ascii="Times New Roman" w:hAnsi="Times New Roman" w:cs="Times New Roman"/>
        </w:rPr>
        <w:t>theotexaca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1.200 denários (isto é, 30 soldos) [além da devolução da escrava ou seu valor, mais o pagamento pelo tempo em que seu trabalho foi perdido].</w:t>
      </w:r>
    </w:p>
    <w:p w14:paraId="02ADF12E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 xml:space="preserve">5. O homem livre que levar o escravo de outro homem consigo enquanto comete um furto (*in </w:t>
      </w:r>
      <w:proofErr w:type="spellStart"/>
      <w:r w:rsidRPr="000F12AE">
        <w:rPr>
          <w:rFonts w:ascii="Times New Roman" w:hAnsi="Times New Roman" w:cs="Times New Roman"/>
        </w:rPr>
        <w:t>texaca</w:t>
      </w:r>
      <w:proofErr w:type="spellEnd"/>
      <w:r w:rsidRPr="000F12AE">
        <w:rPr>
          <w:rFonts w:ascii="Times New Roman" w:hAnsi="Times New Roman" w:cs="Times New Roman"/>
        </w:rPr>
        <w:t>*) ou realizar qualquer negócio com ele (chamado *</w:t>
      </w:r>
      <w:proofErr w:type="spellStart"/>
      <w:r w:rsidRPr="000F12AE">
        <w:rPr>
          <w:rFonts w:ascii="Times New Roman" w:hAnsi="Times New Roman" w:cs="Times New Roman"/>
        </w:rPr>
        <w:t>theolasina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600 denários (isto é, 15 soldos).</w:t>
      </w:r>
    </w:p>
    <w:p w14:paraId="660A209D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6. Aquele que perder [isto é, furtar e vender] uma escrava no valor de 15 ou 25 soldos, ou um guardador de porcos, viticultor, ferreiro, moleiro, carpinteiro ou cavalariço (*</w:t>
      </w:r>
      <w:proofErr w:type="spellStart"/>
      <w:r w:rsidRPr="000F12AE">
        <w:rPr>
          <w:rFonts w:ascii="Times New Roman" w:hAnsi="Times New Roman" w:cs="Times New Roman"/>
        </w:rPr>
        <w:t>stratore</w:t>
      </w:r>
      <w:proofErr w:type="spellEnd"/>
      <w:r w:rsidRPr="000F12AE">
        <w:rPr>
          <w:rFonts w:ascii="Times New Roman" w:hAnsi="Times New Roman" w:cs="Times New Roman"/>
        </w:rPr>
        <w:t>*), ou qualquer outro artesão no valor de 25 soldos (chamado *</w:t>
      </w:r>
      <w:proofErr w:type="spellStart"/>
      <w:r w:rsidRPr="000F12AE">
        <w:rPr>
          <w:rFonts w:ascii="Times New Roman" w:hAnsi="Times New Roman" w:cs="Times New Roman"/>
        </w:rPr>
        <w:t>theoducco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), e isso for provado contra ele, será obrigado a pagar 2.880 denários (isto é, 72 soldos) além da devolução do escravo [ou seu valor, mais o pagamento pelo tempo em que seu trabalho foi perdido].</w:t>
      </w:r>
    </w:p>
    <w:p w14:paraId="2D921C01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59490B3C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[6. Aquele que furtar ou matar ou vender um capataz (*</w:t>
      </w:r>
      <w:proofErr w:type="spellStart"/>
      <w:r w:rsidRPr="000F12AE">
        <w:rPr>
          <w:rFonts w:ascii="Times New Roman" w:hAnsi="Times New Roman" w:cs="Times New Roman"/>
        </w:rPr>
        <w:t>maiorem</w:t>
      </w:r>
      <w:proofErr w:type="spellEnd"/>
      <w:r w:rsidRPr="000F12AE">
        <w:rPr>
          <w:rFonts w:ascii="Times New Roman" w:hAnsi="Times New Roman" w:cs="Times New Roman"/>
        </w:rPr>
        <w:t>*), administrador (*</w:t>
      </w:r>
      <w:proofErr w:type="spellStart"/>
      <w:r w:rsidRPr="000F12AE">
        <w:rPr>
          <w:rFonts w:ascii="Times New Roman" w:hAnsi="Times New Roman" w:cs="Times New Roman"/>
        </w:rPr>
        <w:t>inferto</w:t>
      </w:r>
      <w:proofErr w:type="spellEnd"/>
      <w:r w:rsidRPr="000F12AE">
        <w:rPr>
          <w:rFonts w:ascii="Times New Roman" w:hAnsi="Times New Roman" w:cs="Times New Roman"/>
        </w:rPr>
        <w:t>-rem*), copeiro (*</w:t>
      </w:r>
      <w:proofErr w:type="spellStart"/>
      <w:r w:rsidRPr="000F12AE">
        <w:rPr>
          <w:rFonts w:ascii="Times New Roman" w:hAnsi="Times New Roman" w:cs="Times New Roman"/>
        </w:rPr>
        <w:t>scancionem</w:t>
      </w:r>
      <w:proofErr w:type="spellEnd"/>
      <w:r w:rsidRPr="000F12AE">
        <w:rPr>
          <w:rFonts w:ascii="Times New Roman" w:hAnsi="Times New Roman" w:cs="Times New Roman"/>
        </w:rPr>
        <w:t>*), guardador de cavalos (*</w:t>
      </w:r>
      <w:proofErr w:type="spellStart"/>
      <w:r w:rsidRPr="000F12AE">
        <w:rPr>
          <w:rFonts w:ascii="Times New Roman" w:hAnsi="Times New Roman" w:cs="Times New Roman"/>
        </w:rPr>
        <w:t>marisccdcum</w:t>
      </w:r>
      <w:proofErr w:type="spellEnd"/>
      <w:r w:rsidRPr="000F12AE">
        <w:rPr>
          <w:rFonts w:ascii="Times New Roman" w:hAnsi="Times New Roman" w:cs="Times New Roman"/>
        </w:rPr>
        <w:t>*), cavalariço (*</w:t>
      </w:r>
      <w:proofErr w:type="spellStart"/>
      <w:r w:rsidRPr="000F12AE">
        <w:rPr>
          <w:rFonts w:ascii="Times New Roman" w:hAnsi="Times New Roman" w:cs="Times New Roman"/>
        </w:rPr>
        <w:t>stratore</w:t>
      </w:r>
      <w:proofErr w:type="spellEnd"/>
      <w:r w:rsidRPr="000F12AE">
        <w:rPr>
          <w:rFonts w:ascii="Times New Roman" w:hAnsi="Times New Roman" w:cs="Times New Roman"/>
        </w:rPr>
        <w:t>*), um ferreiro, ourives, ou carpinteiro ou guardador de porcos ou servo doméstico (*</w:t>
      </w:r>
      <w:proofErr w:type="spellStart"/>
      <w:r w:rsidRPr="000F12AE">
        <w:rPr>
          <w:rFonts w:ascii="Times New Roman" w:hAnsi="Times New Roman" w:cs="Times New Roman"/>
        </w:rPr>
        <w:t>ministerialem</w:t>
      </w:r>
      <w:proofErr w:type="spellEnd"/>
      <w:r w:rsidRPr="000F12AE">
        <w:rPr>
          <w:rFonts w:ascii="Times New Roman" w:hAnsi="Times New Roman" w:cs="Times New Roman"/>
        </w:rPr>
        <w:t>*) no valor de 25 soldos (chamado *</w:t>
      </w:r>
      <w:proofErr w:type="spellStart"/>
      <w:r w:rsidRPr="000F12AE">
        <w:rPr>
          <w:rFonts w:ascii="Times New Roman" w:hAnsi="Times New Roman" w:cs="Times New Roman"/>
        </w:rPr>
        <w:t>theuca</w:t>
      </w:r>
      <w:proofErr w:type="spellEnd"/>
      <w:r w:rsidRPr="000F12AE">
        <w:rPr>
          <w:rFonts w:ascii="Times New Roman" w:hAnsi="Times New Roman" w:cs="Times New Roman"/>
        </w:rPr>
        <w:t xml:space="preserve"> </w:t>
      </w:r>
      <w:proofErr w:type="spellStart"/>
      <w:r w:rsidRPr="000F12AE">
        <w:rPr>
          <w:rFonts w:ascii="Times New Roman" w:hAnsi="Times New Roman" w:cs="Times New Roman"/>
        </w:rPr>
        <w:t>texaca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 xml:space="preserve">) será obrigado a pagar 1.400 denários (isto é, 35 soldos), além da devolução do escravo [ou seu valor], mais o pagamento pelo tempo em que seu trabalho foi perdido. Se for </w:t>
      </w:r>
      <w:proofErr w:type="gramStart"/>
      <w:r w:rsidRPr="000F12AE">
        <w:rPr>
          <w:rFonts w:ascii="Times New Roman" w:hAnsi="Times New Roman" w:cs="Times New Roman"/>
        </w:rPr>
        <w:t>uma capataz</w:t>
      </w:r>
      <w:proofErr w:type="gramEnd"/>
      <w:r w:rsidRPr="000F12AE">
        <w:rPr>
          <w:rFonts w:ascii="Times New Roman" w:hAnsi="Times New Roman" w:cs="Times New Roman"/>
        </w:rPr>
        <w:t xml:space="preserve"> (*</w:t>
      </w:r>
      <w:proofErr w:type="spellStart"/>
      <w:r w:rsidRPr="000F12AE">
        <w:rPr>
          <w:rFonts w:ascii="Times New Roman" w:hAnsi="Times New Roman" w:cs="Times New Roman"/>
        </w:rPr>
        <w:t>maiorissama</w:t>
      </w:r>
      <w:proofErr w:type="spellEnd"/>
      <w:r w:rsidRPr="000F12AE">
        <w:rPr>
          <w:rFonts w:ascii="Times New Roman" w:hAnsi="Times New Roman" w:cs="Times New Roman"/>
        </w:rPr>
        <w:t>*) ou serva doméstica (*</w:t>
      </w:r>
      <w:proofErr w:type="spellStart"/>
      <w:r w:rsidRPr="000F12AE">
        <w:rPr>
          <w:rFonts w:ascii="Times New Roman" w:hAnsi="Times New Roman" w:cs="Times New Roman"/>
        </w:rPr>
        <w:t>ministerialem</w:t>
      </w:r>
      <w:proofErr w:type="spellEnd"/>
      <w:r w:rsidRPr="000F12AE">
        <w:rPr>
          <w:rFonts w:ascii="Times New Roman" w:hAnsi="Times New Roman" w:cs="Times New Roman"/>
        </w:rPr>
        <w:t>*) no valor de 25 soldos, as disposições acima devem ser observadas.]</w:t>
      </w:r>
    </w:p>
    <w:p w14:paraId="6240D177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6BB0A5CF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7. Aquele que furtar um jovem escravo ou escrava doméstica (chamado *</w:t>
      </w:r>
      <w:proofErr w:type="spellStart"/>
      <w:r w:rsidRPr="000F12AE">
        <w:rPr>
          <w:rFonts w:ascii="Times New Roman" w:hAnsi="Times New Roman" w:cs="Times New Roman"/>
        </w:rPr>
        <w:t>borogauo</w:t>
      </w:r>
      <w:proofErr w:type="spellEnd"/>
      <w:r w:rsidRPr="000F12AE">
        <w:rPr>
          <w:rFonts w:ascii="Times New Roman" w:hAnsi="Times New Roman" w:cs="Times New Roman"/>
        </w:rPr>
        <w:t>*, *</w:t>
      </w:r>
      <w:proofErr w:type="spellStart"/>
      <w:r w:rsidRPr="000F12AE">
        <w:rPr>
          <w:rFonts w:ascii="Times New Roman" w:hAnsi="Times New Roman" w:cs="Times New Roman"/>
        </w:rPr>
        <w:t>borogania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deverá devolver o valor de 25 soldos do escravo e, além disso, será obrigado a pagar 1.400 denários (isto é, 35 soldos) e a devolução do escravo [ou seu valor], mais o pagamento pelo tempo em que seu trabalho foi perdido.</w:t>
      </w:r>
    </w:p>
    <w:p w14:paraId="72D5DF65" w14:textId="77777777" w:rsidR="000F12AE" w:rsidRPr="000F12AE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429ADD59" w14:textId="11E826CC" w:rsidR="000F12AE" w:rsidRPr="009B0ECB" w:rsidRDefault="000F12AE" w:rsidP="000F12AE">
      <w:pPr>
        <w:spacing w:line="360" w:lineRule="auto"/>
        <w:jc w:val="both"/>
        <w:rPr>
          <w:rFonts w:ascii="Times New Roman" w:hAnsi="Times New Roman" w:cs="Times New Roman"/>
        </w:rPr>
      </w:pPr>
      <w:r w:rsidRPr="000F12AE">
        <w:rPr>
          <w:rFonts w:ascii="Times New Roman" w:hAnsi="Times New Roman" w:cs="Times New Roman"/>
        </w:rPr>
        <w:t>[7. Aquele que furtar um escravo que cuida de cavalos jovens (*</w:t>
      </w:r>
      <w:proofErr w:type="spellStart"/>
      <w:r w:rsidRPr="000F12AE">
        <w:rPr>
          <w:rFonts w:ascii="Times New Roman" w:hAnsi="Times New Roman" w:cs="Times New Roman"/>
        </w:rPr>
        <w:t>puledrum</w:t>
      </w:r>
      <w:proofErr w:type="spellEnd"/>
      <w:r w:rsidRPr="000F12AE">
        <w:rPr>
          <w:rFonts w:ascii="Times New Roman" w:hAnsi="Times New Roman" w:cs="Times New Roman"/>
        </w:rPr>
        <w:t>*) (chamado *</w:t>
      </w:r>
      <w:proofErr w:type="spellStart"/>
      <w:r w:rsidRPr="000F12AE">
        <w:rPr>
          <w:rFonts w:ascii="Times New Roman" w:hAnsi="Times New Roman" w:cs="Times New Roman"/>
        </w:rPr>
        <w:t>uuadredo</w:t>
      </w:r>
      <w:proofErr w:type="spellEnd"/>
      <w:r w:rsidRPr="000F12AE">
        <w:rPr>
          <w:rFonts w:ascii="Times New Roman" w:hAnsi="Times New Roman" w:cs="Times New Roman"/>
        </w:rPr>
        <w:t xml:space="preserve">* na glosa de </w:t>
      </w:r>
      <w:proofErr w:type="spellStart"/>
      <w:r w:rsidRPr="000F12AE">
        <w:rPr>
          <w:rFonts w:ascii="Times New Roman" w:hAnsi="Times New Roman" w:cs="Times New Roman"/>
        </w:rPr>
        <w:t>Malberg</w:t>
      </w:r>
      <w:proofErr w:type="spellEnd"/>
      <w:r w:rsidRPr="000F12AE">
        <w:rPr>
          <w:rFonts w:ascii="Times New Roman" w:hAnsi="Times New Roman" w:cs="Times New Roman"/>
        </w:rPr>
        <w:t>) será obrigado a pagar 1.800 denários (isto é, 45 soldos) [mais a devolução do escravo ou seu valor, além de um pagamento pelo tempo em que seu trabalho foi perdido].]</w:t>
      </w:r>
    </w:p>
    <w:sectPr w:rsidR="000F12AE" w:rsidRPr="009B0ECB" w:rsidSect="003774D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AE"/>
    <w:rsid w:val="000F12AE"/>
    <w:rsid w:val="00202B08"/>
    <w:rsid w:val="002A73E0"/>
    <w:rsid w:val="003774DC"/>
    <w:rsid w:val="003A3F0D"/>
    <w:rsid w:val="006849E4"/>
    <w:rsid w:val="009B0ECB"/>
    <w:rsid w:val="00A30B43"/>
    <w:rsid w:val="00F9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ABF55"/>
  <w14:defaultImageDpi w14:val="32767"/>
  <w15:chartTrackingRefBased/>
  <w15:docId w15:val="{FB326AE7-B4A5-3949-B8CE-023896B4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lipecittolinabal/Library/Group%20Containers/UBF8T346G9.Office/User%20Content.localized/Templates.localized/Meu%20padra&#771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Meu padrão.dotx</Template>
  <TotalTime>0</TotalTime>
  <Pages>11</Pages>
  <Words>3907</Words>
  <Characters>21101</Characters>
  <Application>Microsoft Office Word</Application>
  <DocSecurity>0</DocSecurity>
  <Lines>175</Lines>
  <Paragraphs>49</Paragraphs>
  <ScaleCrop>false</ScaleCrop>
  <Company/>
  <LinksUpToDate>false</LinksUpToDate>
  <CharactersWithSpaces>24959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Abal</dc:creator>
  <cp:keywords/>
  <dc:description/>
  <cp:lastModifiedBy>Felipe Abal</cp:lastModifiedBy>
  <cp:revision>1</cp:revision>
  <dcterms:created xsi:type="dcterms:W3CDTF">2026-02-28T19:26:00Z</dcterms:created>
  <dcterms:modified xsi:type="dcterms:W3CDTF">2026-02-28T19:30:00Z</dcterms:modified>
</cp:coreProperties>
</file>