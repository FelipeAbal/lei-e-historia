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99E5F" w14:textId="55C8C800" w:rsidR="00000000" w:rsidRDefault="00D20ACC" w:rsidP="009B0EC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Titulos XXI a XXX</w:t>
      </w:r>
    </w:p>
    <w:p w14:paraId="26663AC0" w14:textId="77777777" w:rsidR="00D20ACC" w:rsidRDefault="00D20ACC" w:rsidP="009B0ECB">
      <w:pPr>
        <w:spacing w:line="360" w:lineRule="auto"/>
        <w:jc w:val="both"/>
        <w:rPr>
          <w:rFonts w:ascii="Times New Roman" w:hAnsi="Times New Roman" w:cs="Times New Roman"/>
        </w:rPr>
      </w:pPr>
    </w:p>
    <w:p w14:paraId="102CA069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#### **XXI. DE BARCOS FURTADOS [S.V. LXIII]**</w:t>
      </w:r>
    </w:p>
    <w:p w14:paraId="1B12911F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325615D9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1. Se alguém, sem o consentimento de seu proprietário, mover o barco de outro homem e cruzar um rio nele (chamado *fimire* na glosa de Malberg), será obrigado a pagar 120 denários (isto é, 3 soldos).</w:t>
      </w:r>
    </w:p>
    <w:p w14:paraId="2B90F987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2. Mas se ele furtar o barco e isso for provado contra ele (chamado *fimire* na glosa de Malberg), será obrigado a pagar 600 denários (isto é, 15 soldos) [além da devolução do barco, mais um pagamento pelo tempo em que seu uso foi perdido].</w:t>
      </w:r>
    </w:p>
    <w:p w14:paraId="73C185C2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3. Aquele que furtar um barco ou esquife (*ascum*) mantido sob chave e tranca (chamado *ciasco* na glosa de Malberg) será obrigado a pagar 1.400 denários (isto é, 35 soldos), além da devolução do objeto furtado [ou seu valor], mais um pagamento pelo tempo em que seu uso foi perdido.</w:t>
      </w:r>
    </w:p>
    <w:p w14:paraId="62355BE2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4. Se alguém furtar um esquife mantido sob chave e tranca e pendurado cuidadosamente suspenso, e isso for provado contra ele (chamado *chcmciasco* na glosa de Malberg), será obrigado a pagar 1.800 denários (isto é, 45 soldos) [além da devolução do barco ou seu valor, mais um pagamento pelo tempo em que seu uso foi perdido].</w:t>
      </w:r>
    </w:p>
    <w:p w14:paraId="3412E969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549121BB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#### **XXII. DOS FURTOS COMETIDOS EM UM MOINHO [S.V. LVI]**</w:t>
      </w:r>
    </w:p>
    <w:p w14:paraId="5EC7F2CD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37BA8395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1. Se um homem livre furtar grãos de outro homem do moinho de um terceiro e isso for provado contra ele (chamado *cmtedio* na glosa de Malberg), ele pagará 600 denários (isto é, 15 soldos) ao proprietário do moinho pelo uso de seu moinho e ao proprietário dos grãos pagará igualmente outros 600 denários (isto é, 15 soldos), além da devolução dos grãos furtados [ou seu valor], mais um pagamento pelo tempo em que seu uso foi perdido.</w:t>
      </w:r>
    </w:p>
    <w:p w14:paraId="0956AE32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2. Aquele que furtar uma peça de ferro do moinho de outro homem (chamado *antedio* na glosa de Malberg) será obrigado a pagar 1.800 denários (isto é, 45 soldos) [além da devolução da peça ou seu valor, mais um pagamento pelo tempo em que seu uso foi perdido].</w:t>
      </w:r>
    </w:p>
    <w:p w14:paraId="5D655714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3. Aquele que arrombar o cercado do moinho de outro homem (chamado *urbis via latino* na glosa de Malberg) será obrigado a pagar 600 denários (isto é, 15 soldos).</w:t>
      </w:r>
    </w:p>
    <w:p w14:paraId="13CA8CD6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5C8996CD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lastRenderedPageBreak/>
        <w:t>#### **XXIII. SOBRE MONTAR UM CAVALO SEM O CONSENTIMENTO DE SEU PROPRIETÁRIO [S.V. XLV]**</w:t>
      </w:r>
    </w:p>
    <w:p w14:paraId="256B24FE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1A76FB0B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Aquele que montar o cavalo de outro homem sem o consentimento de seu proprietário e cavalgar com ele por aí, e isso for provado contra ele (chamado *leudardi* ou, em outra forma, *burgositto* na glosa de Malberg), será obrigado a pagar 1.200 denários (isto é, 30 soldos).</w:t>
      </w:r>
    </w:p>
    <w:p w14:paraId="61899582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76398520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#### **XXIV. SOBRE MATAR CRIANÇAS E MULHERES [S.V. XXXIII]**</w:t>
      </w:r>
    </w:p>
    <w:p w14:paraId="17B501DB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1614F153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1. Aquele que matar um menino livre com menos de doze anos até o final de seu décimo segundo ano, e isso for provado contra ele (chamado *leode* na glosa de Malberg), será obrigado a pagar 24.000 denários (isto é, 600 soldos).</w:t>
      </w:r>
    </w:p>
    <w:p w14:paraId="3C7AAA8F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2. Aquele que cortar o cabelo de um menino livre de cabelos longos sem o consentimento de seus parentes, e isso for provado contra ele (chamado *uuerdade* na glosa de Malberg), será obrigado a pagar 1.800 denários (isto é, 45 soldos).</w:t>
      </w:r>
    </w:p>
    <w:p w14:paraId="48EE0CA3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3. Se ele cortar o cabelo de uma menina livre sem o consentimento de seus parentes, e isso for provado contra ele (chamado *theuischada* na glosa de Malberg), será obrigado a pagar 1.800 denários (isto é, 45 soldos).</w:t>
      </w:r>
    </w:p>
    <w:p w14:paraId="6F679723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4. Aquele que matar um menino de cabelos longos, e isso for provado contra ele (chamado *leode* na glosa de Malberg), será obrigado a pagar 24.000 denários (isto é, 600 soldos).</w:t>
      </w:r>
    </w:p>
    <w:p w14:paraId="741E1651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5. Aquele que golpear uma mulher livre grávida, e isso for provado contra ele (chamado *anouaddo* ou, se ela morrer, *anouaddo leode* na glosa de Malberg), será obrigado a pagar 28.000 denários (isto é, 700 soldos).</w:t>
      </w:r>
    </w:p>
    <w:p w14:paraId="414B2453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6. Aquele que matar um infante no ventre de sua mãe ou dentro de nove dias do nascimento antes que tenha um nome, e isso for provado contra ele (chamado *anouuado* na glosa de Malberg), será obrigado a pagar 4.000 denários (isto é, 100 soldos).</w:t>
      </w:r>
    </w:p>
    <w:p w14:paraId="7ABD6A93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7. Se um menino com menos de doze anos cometer alguma ofensa, uma multa (*fredus*) não será exigida dele.</w:t>
      </w:r>
    </w:p>
    <w:p w14:paraId="4FAE9538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8. Aquele que matar uma mulher livre depois que ela começou a ter filhos, se isso for provado contra ele (chamado *leodinia* na glosa de Malberg), será obrigado a pagar 24.000 denários (isto é, 600 soldos).</w:t>
      </w:r>
    </w:p>
    <w:p w14:paraId="779F5CEF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lastRenderedPageBreak/>
        <w:t>9. Aquele que matar uma mulher depois que ela não for mais capaz de ter filhos, se isso for provado contra ele (chamado *leodinia* na glosa de Malberg), será obrigado a pagar 8.000 denários (isto é, 200 soldos).</w:t>
      </w:r>
    </w:p>
    <w:p w14:paraId="37BD23A0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6E0C930E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#### **XXV. SOBRE TER RELAÇÕES COM ESCRAVAS OU ESCRAVOS [S.V. LXVII]**</w:t>
      </w:r>
    </w:p>
    <w:p w14:paraId="7372696F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0743B001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1. O homem livre que tiver relações com a escrava de outra pessoa, e isso for provado contra ele (chamado *theualctsina uuertico* na glosa de Malberg), será obrigado a pagar 600 denários (isto é, 15 soldos) ao senhor da escrava.</w:t>
      </w:r>
    </w:p>
    <w:p w14:paraId="4AC3C066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2. O homem que tiver relações com uma escrava pertencente ao rei e isso for provado contra ele (chamado *theualasina* na glosa de Malberg), será obrigado a pagar 1.200 denários (isto é, 30 soldos).</w:t>
      </w:r>
    </w:p>
    <w:p w14:paraId="52B8DF12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3. O homem livre que publicamente se unir a (isto é, casar-se com) a escrava de outro homem, permanecerá com ela em servidão.</w:t>
      </w:r>
    </w:p>
    <w:p w14:paraId="1952A376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4. E da mesma forma a mulher livre que tomar o escravo de outra pessoa em casamento permanecerá em servidão.</w:t>
      </w:r>
    </w:p>
    <w:p w14:paraId="1255AB41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5. Se um escravo tiver relações com a escrava de outro senhor e a moça morrer como resultado deste crime, o próprio escravo pagará 240 denários (isto é, 6 soldos) ao senhor da moça ou será castrado; o senhor do escravo pagará o valor da moça ao senhor dela.</w:t>
      </w:r>
    </w:p>
    <w:p w14:paraId="7B9797BA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6. Se a escrava não tiver morrido (chamado *balemundio* na glosa de Malberg), o escravo receberá 300 chicotadas ou, para poupar suas costas, pagará 120 denários (isto é, 3 soldos) ao senhor da moça.</w:t>
      </w:r>
    </w:p>
    <w:p w14:paraId="01A4C6D7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7. Se um escravo unir a escrava de outro homem a si mesmo em casamento sem o consentimento do senhor dela (chamado *anthamo* na glosa de Malberg), ele será açoitado ou se inocentará pagando 120 denários (isto é, 3 soldos) ao senhor da moça.</w:t>
      </w:r>
    </w:p>
    <w:p w14:paraId="296CDAC8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5011F8BB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#### **XXVI. DE SERVOS LIBERTADOS SEM O CONSENTIMENTO DE SEUS SENHORES [S.V. LXVIII]**</w:t>
      </w:r>
    </w:p>
    <w:p w14:paraId="5C800D9D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379722F1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 xml:space="preserve">1. O homem livre que libertar com um denário perante o rei, sem o consentimento de seu senhor, o homem semi-livre (*letuni*) de outro homem que estava no exército com seu senhor, e isso for provado contra ele (chamado *maltha thi atomeo leto* na glosa de </w:t>
      </w:r>
      <w:r w:rsidRPr="00804667">
        <w:rPr>
          <w:rFonts w:ascii="Times New Roman" w:hAnsi="Times New Roman" w:cs="Times New Roman"/>
        </w:rPr>
        <w:lastRenderedPageBreak/>
        <w:t>Malberg), será obrigado a pagar 4.000 denários (isto é, 100 soldos) [além do valor do homem semi-livre]. A propriedade do homem semi-livre será restituída ao seu senhor.</w:t>
      </w:r>
    </w:p>
    <w:p w14:paraId="3C244866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2. Aquele que libertar com um denário perante o rei o escravo de outro homem, e isso for provado contra ele (chamado *maltha thi atomeo theo* na glosa de Malberg), será obrigado a pagar 1.800 denários (isto é, 35 soldos) e, além disso, devolver o valor do escravo ao seu senhor. Que seu senhor receba a propriedade do escravo.</w:t>
      </w:r>
    </w:p>
    <w:p w14:paraId="56FA4A85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5B09A582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#### **XXVII. DE VÁRIOS TIPOS DE FURTOS [S.V. LVII]**</w:t>
      </w:r>
    </w:p>
    <w:p w14:paraId="1C1F5A39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79D5090E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1. Aquele que furtar o sino da vara de porcos de outro homem, se isso for provado contra ele (chamado *leodardi* na glosa de Malberg), será obrigado a pagar 600 denários (isto é, 15 soldos), além da devolução do sino [ou seu valor], mais um pagamento pelo tempo em que seu uso foi perdido.</w:t>
      </w:r>
    </w:p>
    <w:p w14:paraId="7CC961CE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2. Aquele que furtar o sino de uma vaca e isso for provado contra ele (chamado *leodardi* na glosa de Malberg) será obrigado a pagar 120 denários (isto é, 3 soldos) [além da devolução do sino, mais um pagamento pelo tempo em que seu uso foi perdido].</w:t>
      </w:r>
    </w:p>
    <w:p w14:paraId="54BA287A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3. Aquele que furtar o sino (*schillam*) de um cavalo (chamado *campania* na glosa de Malberg) será obrigado a pagar 600 denários (isto é, 15 soldos) [além da devolução do sino, mais um pagamento pelo tempo em que seu uso foi perdido].</w:t>
      </w:r>
    </w:p>
    <w:p w14:paraId="04AFA7EA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4. Aquele que furtar a peia (trava) de um cavalo e isso for provado contra ele (chamado *leodardi* na glosa de Malberg), será obrigado a pagar 120 denários (isto é, 3 soldos), além da devolução da peia [ou seu valor], mais um pagamento pelo tempo em que seu uso foi perdido.</w:t>
      </w:r>
    </w:p>
    <w:p w14:paraId="61C97C72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5. Se os cavalos forem perdidos, ele pagará seu valor integral.</w:t>
      </w:r>
    </w:p>
    <w:p w14:paraId="09B80359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6. Aquele que entrar no campo de outro homem e em furto levar algo e for encontrado (chamado *leodardi* na glosa de Malberg), será obrigado a pagar 600 denários (isto é, 15 soldos) [além de devolver o que tomou, mais um pagamento pelo tempo em que seu uso foi perdido].</w:t>
      </w:r>
    </w:p>
    <w:p w14:paraId="73653051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7. Aquele que furtivamente entrar no jardim de outro homem para furtar algo, ou em sua plantação de nabos, ou de feijões, ou de ervilhas, ou de lentilhas, e isso for provado contra ele (chamado *leodardi* na glosa de Malberg), será obrigado a pagar 600 denários (isto é, 15 soldos), além da devolução dos objetos furtados [ou seu valor], mais um pagamento pelo tempo em que seu uso foi perdido.</w:t>
      </w:r>
    </w:p>
    <w:p w14:paraId="0BFB7C1B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lastRenderedPageBreak/>
        <w:t>8. Aquele que levar os ramos enxertados de uma macieira ou pereira (chamado *leodardi* na glosa de Malberg) será obrigado a pagar 120 denários (isto é, 3 soldos) [além da devolução dos enxertos ou seu valor, mais um pagamento pelo tempo em que seu uso foi perdido].</w:t>
      </w:r>
    </w:p>
    <w:p w14:paraId="49D4C1D8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9. Se estivessem em um jardim (chamado *ortopondo* na glosa de Malberg), ele será obrigado a pagar 600 denários (isto é, 15 soldos) [além da devolução dos enxertos ou seu valor, mais um pagamento pelo tempo em que seu uso foi perdido].</w:t>
      </w:r>
    </w:p>
    <w:p w14:paraId="021D517E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10. Aquele que descascar (*exceruicauerit*) uma macieira ou pereira (chamado *leodardi* na glosa de Malberg) será obrigado a pagar 120 denários (isto é, 3 soldos).</w:t>
      </w:r>
    </w:p>
    <w:p w14:paraId="39CBEFF8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11. Se for em uma horta (chamado *ortobaum* na glosa de Malberg), ele será obrigado a pagar 600 denários (isto é, 15 soldos).</w:t>
      </w:r>
    </w:p>
    <w:p w14:paraId="5FC1C27A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12. Aquele que entrar com intenção de furtar em uma plantação de nabos, feijões, ervilhas, lentilhas ou outro lugar similar, se isso for provado contra ele (chamado *leodardi* na glosa de Malberg), será obrigado a pagar 120 denários (isto é, 3 soldos).</w:t>
      </w:r>
    </w:p>
    <w:p w14:paraId="274EBACF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13. Aquele que furtar linho do campo de outro homem e carregá-lo para casa em um cavalo ou em uma carroça e isso for provado contra ele (chamado *leodardi* na glosa de Malberg) será obrigado a pagar 600 denários (isto é, 15 soldos), além da devolução do linho [ou seu valor], mais um pagamento pelo tempo em que seu uso foi perdido.</w:t>
      </w:r>
    </w:p>
    <w:p w14:paraId="12614DAD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[13. Aquele que furtar algo do campo de outro homem e levá-lo em uma carroça ou em seu cavalo (chamado *leudardi* na glosa de Malberg) será obrigado a pagar 1.800 denários (isto é, 45 soldos) [além de devolver aquilo que furtou ou seu valor, mais um pagamento pelo tempo em que seu uso foi perdido].]</w:t>
      </w:r>
    </w:p>
    <w:p w14:paraId="39ED9B59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14. Mas se ele levar apenas o tanto que pode carregar nas costas (chamado *leodardi* na glosa de Malberg), será obrigado a pagar 120 denários (isto é, 3 soldos), além da devolução do material furtado [ou seu valor], mais um pagamento pelo tempo em que seu uso foi perdido.</w:t>
      </w:r>
    </w:p>
    <w:p w14:paraId="6B6D7354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[14. Se de fato ele levar apenas o tanto que pode carregar nas costas (chamado *leudardi* na glosa de Malberg) será obrigado a pagar 600 denários (isto é, 15 soldos) [além de devolver aquilo que tomou ou seu valor, mais um pagamento pelo tempo em que seu uso foi perdido].]</w:t>
      </w:r>
    </w:p>
    <w:p w14:paraId="60EE6117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15. Aquele que cortar uma árvore plantada no campo de outro homem (chamado *ortobaum* na glosa de Malberg), será obrigado a pagar 1.200 denários (isto é, 30 soldos) [além de pagar o valor da árvore, mais um pagamento pelo tempo em que seu uso foi perdido].</w:t>
      </w:r>
    </w:p>
    <w:p w14:paraId="340F87B2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lastRenderedPageBreak/>
        <w:t>16. Aquele que impedir um arado de entrar no campo de outro homem ou jogá-lo [fora] ou levantar uma objeção (*testaverit*) contra ele (chamado *achuuerpho* na glosa de Malberg), será obrigado a pagar 600 denários (isto é, 15 soldos).</w:t>
      </w:r>
    </w:p>
    <w:p w14:paraId="52D5976C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17. Aquele que cortar o prado de outro homem perderá o fruto de seu trabalho e, além disso, será obrigado a pagar 15 soldos; e se ele levar o feno dali por carroça para sua própria casa e descarregá-lo e isso for provado contra ele (chamado *leodardi* na glosa de Malberg), será obrigado a pagar 1.800 denários (isto é, 45 soldos), além da devolução do material furtado [ou seu valor], mais um pagamento pelo tempo em que seu uso foi perdido.</w:t>
      </w:r>
    </w:p>
    <w:p w14:paraId="671EE951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18. Mas se ele levar apenas o tanto que pode carregar nas costas e isso for provado contra ele (chamado *leodardi* na glosa de Malberg), será obrigado a pagar 120 denários (isto é, 3 soldos) [além da devolução do feno ou seu valor, mais um pagamento pelo tempo em que seu uso foi perdido].</w:t>
      </w:r>
    </w:p>
    <w:p w14:paraId="27E9B586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19. Aquele que colher a safra da vinha de outro homem por furto e for descoberto (chamado *leodardi* na glosa de Malberg) será obrigado a pagar 600 denários (isto é, 15 soldos) [além da devolução da colheita ou seu valor, mais um pagamento pelo tempo em que seu uso foi perdido].</w:t>
      </w:r>
    </w:p>
    <w:p w14:paraId="4BE59B23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20. Se ele levar o vinho para sua casa em um cavalo ou em uma carroça e isso for provado contra ele (chamado *leodardi* na glosa de Malberg), será obrigado a pagar 1.800 denários (isto é, 45 soldos), além da devolução do vinho furtado [ou seu valor], mais um pagamento pelo tempo em que seu uso foi perdido.</w:t>
      </w:r>
    </w:p>
    <w:p w14:paraId="427D762A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21. As mesmas disposições devem ser observadas com relação à colheita de grãos.</w:t>
      </w:r>
    </w:p>
    <w:p w14:paraId="622B0B0A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22. Aquele que arrombar o cercado de outro homem (chamado *urbis via lacina* na glosa de Malberg) será obrigado a pagar 15 soldos.</w:t>
      </w:r>
    </w:p>
    <w:p w14:paraId="28535A0C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23. Aquele que furtar ou cortar ou queimar madeira ou outro material da floresta de outro homem e isso for provado contra ele (chamado *leodardi* na glosa de Malberg) será obrigado a pagar 600 denários (isto é, 15 soldos) [além de pagar o valor do material, mais um pagamento pelo tempo em que seu uso foi perdido].</w:t>
      </w:r>
    </w:p>
    <w:p w14:paraId="20B248EA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24. Mas se ele presumir tomar por furto o material de outro homem talhado por um machado (chamado *leodardi* na glosa de Malberg), será obrigado a pagar 120 denários (isto é, 3 soldos) [além de devolver aquilo que tomou ou seu valor, mais um pagamento pelo tempo em que seu uso foi perdido].</w:t>
      </w:r>
    </w:p>
    <w:p w14:paraId="72A40894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lastRenderedPageBreak/>
        <w:t>25. Aquele que furtar madeira da floresta de outro homem será obrigado a pagar 3 soldos [além de devolver a madeira ou seu valor, mais um pagamento pelo tempo em que seu uso foi perdido].</w:t>
      </w:r>
    </w:p>
    <w:p w14:paraId="19EA1239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26. Aquele que tomar uma árvore após o ano em que foi marcada para corte não terá culpa. Se ele a cortar durante aquele ano (chamado *leodardi* na glosa de Malberg), será obrigado a pagar 3 soldos [além de pagar o valor da árvore, mais um pagamento pelo tempo em que seu uso foi perdido].</w:t>
      </w:r>
    </w:p>
    <w:p w14:paraId="43C9E34F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27. Aquele que furtar uma rede para pegar enguias de um rio e isso for provado contra ele (chamado *obdobbo* na glosa de Malberg) será obrigado a pagar 1.800 denários (isto é, 45 soldos), além da devolução do objeto furtado [ou seu valor], mais um pagamento pelo tempo em que seu uso foi perdido.</w:t>
      </w:r>
    </w:p>
    <w:p w14:paraId="332215EE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28. Aquele que furtar uma rede de pesca (*statuam*) ou um tresmalho (*tremaclem*) ou um curral de peixes (*vertevolum*) de um rio e isso for provado contra ele (chamado *naschus texaca* na glosa de Malberg) será obrigado a pagar 600 denários (isto é, 15 soldos) [além de devolver aquilo que furtou ou seu valor, mais um pagamento pelo tempo em que seu uso foi perdido].</w:t>
      </w:r>
    </w:p>
    <w:p w14:paraId="3DB02932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29. Aquele que arrombar um local de trabalho que não esteja trancado e isso for provado contra ele (chamado *obdo* na glosa de Malberg) será obrigado a pagar 600 denários (isto é, 15 soldos).</w:t>
      </w:r>
    </w:p>
    <w:p w14:paraId="2A2945EC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30. Aquele que arrombar um local de trabalho que esteja trancado (chamado *streonas antedio* na glosa de Malberg) será obrigado a pagar 1.800 denários (isto é, 45 soldos), além da devolução do material furtado [ou seu valor], mais um pagamento pelo tempo em que seu uso foi perdido. E se ele não levar nada (chamado *leodardi* na glosa de Malberg), será obrigado a pagar 15 soldos pelo arrombamento.</w:t>
      </w:r>
    </w:p>
    <w:p w14:paraId="0C6C31A6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31. Aquele que arar o campo de outro homem e não o semear (chamado *leodardi* na glosa de Malberg) será obrigado a pagar 600 denários (isto é, 15 soldos).</w:t>
      </w:r>
    </w:p>
    <w:p w14:paraId="2DB968A6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32. Aquele que arar e semear o campo de outro homem (chamado *obrepo andre scrippas* na glosa de Malberg) será obrigado a pagar 1.800 denários (isto é, 45 soldos).</w:t>
      </w:r>
    </w:p>
    <w:p w14:paraId="3CF07CC0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33. Aquele que realizar negócios com o escravo de outro homem e seu senhor não souber (chamado *theolasina* na glosa de Malberg) será obrigado a pagar 600 denários (isto é, 15 soldos).</w:t>
      </w:r>
    </w:p>
    <w:p w14:paraId="70EEA06C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34. Aquele que furtar o cinto (*brachilem*) de uma mulher (chamado *subto* na glosa de Malberg) será obrigado a pagar 120 denários (isto é, 3 soldos) [além da devolução do cinto, mais um pagamento pelo tempo em que seu uso foi perdido].</w:t>
      </w:r>
    </w:p>
    <w:p w14:paraId="0D8D44CD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lastRenderedPageBreak/>
        <w:t>35. Aquele que passar pela casa de outro homem sem o consentimento de seu proprietário (chamado *alachiscido* na glosa de Malberg) será obrigado a pagar 1.200 denários (isto é, 30 soldos).</w:t>
      </w:r>
    </w:p>
    <w:p w14:paraId="7F951FCC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16F1BF36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#### **XXVIII. DE CONTRATAÇÕES SECRETAS [S.V. LXIV]**</w:t>
      </w:r>
    </w:p>
    <w:p w14:paraId="534135E2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07BD12F2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1. Aquele que secretamente tentar contratar alguém para matar um homem e aquele aceitar o preço por isso, mas não matar [o pretendido], e isso for provado contra ele [isto é, o contratante] (chamado *morter* na glosa de Malberg), ele [o contratante] será obrigado a pagar 2.500 denários (isto é, 62 soldos e meio).</w:t>
      </w:r>
    </w:p>
    <w:p w14:paraId="7B8C7A58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[1. Aquele que secretamente tentar contratar alguém para matar um homem e aquele aceitar o preço por isso (chamado *auuena* na glosa de Malberg) será obrigado a pagar 4.000 denários (isto é, 100 soldos).]</w:t>
      </w:r>
    </w:p>
    <w:p w14:paraId="573E7728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2. Se aquele que foi contratado aceitar o dinheiro e tentar matar o homem designado, mas não o fizer, e isso for provado contra ele (chamado *morter* na glosa de Malberg), ele [o homem contratado] será obrigado a pagar 2.500 denários (isto é, 62 soldos e meio).</w:t>
      </w:r>
    </w:p>
    <w:p w14:paraId="126E16AC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3. Se aquele que foi contratado transferir o trabalho para um terceiro homem e isso for provado contra aquele (chamado *morter* na glosa de Malberg), aquele homem será obrigado a pagar 2.500 denários (isto é, 62 soldos e meio): assim o doador, o receptor e o transferidor deverão, cada um deles, ser obrigados a pagar 62 soldos e meio.</w:t>
      </w:r>
    </w:p>
    <w:p w14:paraId="24686F7F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558A18A7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#### **XXIX. DE LESÕES INCAPACITANTES [S.V. XVI]**</w:t>
      </w:r>
    </w:p>
    <w:p w14:paraId="2DE09D61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1D025C7F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1. Aquele que mutilar a mão ou pé de outro homem, ou arrancar ou golpear seu olho, ou cortar sua orelha ou nariz, e isso for provado contra ele (chamado *sicti* na glosa de Malberg), será obrigado a pagar 4.000 denários (isto é, 100 soldos).</w:t>
      </w:r>
    </w:p>
    <w:p w14:paraId="7EA327D5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2. Se ele cortou a mão e a mão permanece pendurada lá (chamado *chaminus* na glosa de Malberg), será obrigado a pagar 2.500 denários (isto é, 62 soldos e meio).</w:t>
      </w:r>
    </w:p>
    <w:p w14:paraId="543C2351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[1,2. Aquele que cortar a mão ou pé de outro homem e a mão [ou pé] cortada pender do homem (chamado *sichte* na glosa de Malberg) será obrigado a pagar 2.500 denários (isto é, 62 soldos e meio).]</w:t>
      </w:r>
    </w:p>
    <w:p w14:paraId="2223CDE4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3. Se a mão for traspassada (chamado *seethe* na glosa de Malberg), aquele que fez isso será obrigado a pagar 2.500 denários (isto é, 62 soldos e meio).</w:t>
      </w:r>
    </w:p>
    <w:p w14:paraId="529E7A25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lastRenderedPageBreak/>
        <w:t>[3. Se a mão tiver sido decepada (chamado *chamin* na glosa de Malberg), ele será obrigado a pagar 4.000 denários (isto é, 100 soldos).]</w:t>
      </w:r>
    </w:p>
    <w:p w14:paraId="24C0C0E0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4. Aquele que cortar o polegar ou o dedão do pé de outro homem e isso for provado contra ele (chamado *alachtamo* na glosa de Malberg) será obrigado a pagar 2.000 denários (isto é, 50 soldos).</w:t>
      </w:r>
    </w:p>
    <w:p w14:paraId="11B40647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5. Se o polegar ou dedão do pé cortado ficar pendurado (chamado *alachtamo chaminis* na glosa de Malberg), aquele que fez este ato será obrigado a pagar 1.200 denários (isto é, 30 soldos).</w:t>
      </w:r>
    </w:p>
    <w:p w14:paraId="42618E69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6. Aquele que cortar o segundo dedo de um homem, que é usado para soltar flechas (chamado *alachtamo briorotero* na glosa de Malberg), será obrigado a pagar 1.400 denários (isto é, 35 soldos).</w:t>
      </w:r>
    </w:p>
    <w:p w14:paraId="33A129F6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7. Aquele que cortar os outros dedos restantes — todos os três igualmente com um golpe (chamado *chaminis* na glosa de Malberg) — será obrigado a pagar 1.800 denários (isto é, 45 soldos).</w:t>
      </w:r>
    </w:p>
    <w:p w14:paraId="48D397B6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8. Se ele cortar dois destes, será obrigado a pagar 35 soldos.</w:t>
      </w:r>
    </w:p>
    <w:p w14:paraId="786FF6AF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9. Se ele cortar um deles, será obrigado a pagar 30 soldos. Aquele que cortar um dedo seguinte [o médio] (chamado *taphemo* na glosa de Malberg) será obrigado a pagar 600 denários (isto é, 15 soldos). Se ele decepar um quarto dedo (chamado *mdachano* na glosa de Malberg), será obrigado a pagar 9 soldos. Se ele decepar o dedo mínimo (chamado *minedeno* na glosa de Malberg), será obrigado a pagar 600 denários (isto é, 15 soldos).</w:t>
      </w:r>
    </w:p>
    <w:p w14:paraId="7A57820B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10. Se um pé foi cortado e pende ferido (chamado *chuldachina chamin* na glosa de Malberg), aquele que fez isso será obrigado a pagar 1.800 denários (isto é, 45 soldos).</w:t>
      </w:r>
    </w:p>
    <w:p w14:paraId="0A24E48C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11. Se o pé foi decepado (chamado *chuldachina sichte* na glosa de Malberg), aquele que fez isso será obrigado a pagar 2.500 denários (isto é, 62 soldos e meio).</w:t>
      </w:r>
    </w:p>
    <w:p w14:paraId="44608EC6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12. Aquele que furar o olho de outro homem (chamado *lichauina* na glosa de Malberg) será obrigado a pagar 2.500 denários (isto é, 62 soldos e meio).</w:t>
      </w:r>
    </w:p>
    <w:p w14:paraId="47521972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13. Aquele que cortar o nariz de outro homem (chamado *frarcta* na glosa de Malberg) será obrigado a pagar 1.800 denários (isto é, 45 soldos).</w:t>
      </w:r>
    </w:p>
    <w:p w14:paraId="33A70A40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14. Aquele que cortar a orelha de outro homem (chamado *channichleora* na glosa de Malberg) será obrigado a pagar 600 denários (isto é, 15 soldos).</w:t>
      </w:r>
    </w:p>
    <w:p w14:paraId="2A40F8F1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15. Aquele que cortar a língua de outro homem de modo que ele não seja capaz de falar (chamado *alchaltea* na glosa de Malberg) será obrigado a pagar 4.000 denários (isto é, 100 soldos).</w:t>
      </w:r>
    </w:p>
    <w:p w14:paraId="199AF82A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lastRenderedPageBreak/>
        <w:t>16. Aquele que arrancar o dente de outro homem (chamado *inchlauina* na glosa de Malberg) será obrigado a pagar 600 denários (isto é, 15 soldos).</w:t>
      </w:r>
    </w:p>
    <w:p w14:paraId="692F2917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17. Aquele que castrar um homem livre ou cortar seu pênis de modo que ele fique incapacitado (chamado *gaferit* na glosa de Malberg) será obrigado a pagar 100 soldos.</w:t>
      </w:r>
    </w:p>
    <w:p w14:paraId="51483C48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18. Mas se ele retirar o pênis inteiramente (chamado *alacharde* na glosa de Malberg), será obrigado a pagar 8.000 denários (isto é, 200 soldos), além de 9 soldos para o médico.</w:t>
      </w:r>
    </w:p>
    <w:p w14:paraId="5B3D89B2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62D84EF3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#### **XXX. DE TERMOS ABUSIVOS [S.V. LXX]**</w:t>
      </w:r>
    </w:p>
    <w:p w14:paraId="1F599F97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</w:p>
    <w:p w14:paraId="4C4C1921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1. Aquele que chamar outra pessoa de pederasta (*cinitum*) (chamado *quintuc* na glosa de Malberg) será obrigado a pagar 600 denários (isto é, 15 soldos).</w:t>
      </w:r>
    </w:p>
    <w:p w14:paraId="1E6CE673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2. Aquele que afirmar que outra pessoa está coberta de excrementos (*concagatum*) será obrigado a pagar 120 denários (isto é, 3 soldos).</w:t>
      </w:r>
    </w:p>
    <w:p w14:paraId="52D18CFD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3. Aquele que chamar uma mulher ou homem livre de prostituta e não puder prová-lo (chamado *strabo* na glosa de Malberg) será obrigado a pagar 1.800 denários (isto é, 45 soldos).</w:t>
      </w:r>
    </w:p>
    <w:p w14:paraId="4C1A9D20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4. Aquele que chamar outra pessoa de raposa (*vulpem*) será obrigado a pagar 120 denários (isto é, 3 soldos).</w:t>
      </w:r>
    </w:p>
    <w:p w14:paraId="340ABEF3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5. Aquele que chamar outra pessoa de coelho (*leporem*) será obrigado a pagar 120 denários (isto é, 3 soldos).</w:t>
      </w:r>
    </w:p>
    <w:p w14:paraId="1B4C4074" w14:textId="77777777" w:rsidR="00804667" w:rsidRPr="00804667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6. O homem livre que acusar outro homem de jogar seu escudo no chão e fugir, e não puder prová-lo (chamado *austrapo* na glosa de Malberg), será obrigado a pagar 120 denários (isto é, 3 soldos).</w:t>
      </w:r>
    </w:p>
    <w:p w14:paraId="0BEEDFA9" w14:textId="57516341" w:rsidR="00D20ACC" w:rsidRPr="009B0ECB" w:rsidRDefault="00804667" w:rsidP="00804667">
      <w:pPr>
        <w:spacing w:line="360" w:lineRule="auto"/>
        <w:jc w:val="both"/>
        <w:rPr>
          <w:rFonts w:ascii="Times New Roman" w:hAnsi="Times New Roman" w:cs="Times New Roman"/>
        </w:rPr>
      </w:pPr>
      <w:r w:rsidRPr="00804667">
        <w:rPr>
          <w:rFonts w:ascii="Times New Roman" w:hAnsi="Times New Roman" w:cs="Times New Roman"/>
        </w:rPr>
        <w:t>7. Aquele que chamar outra pessoa de informante ou mentiroso e não puder prová-lo (chamado *leodardi* na glosa de Malberg) será obrigado a pagar 600 denários (isto é, 15 soldos).</w:t>
      </w:r>
    </w:p>
    <w:sectPr w:rsidR="00D20ACC" w:rsidRPr="009B0ECB" w:rsidSect="003774D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CC"/>
    <w:rsid w:val="00202B08"/>
    <w:rsid w:val="002A73E0"/>
    <w:rsid w:val="003774DC"/>
    <w:rsid w:val="003A3F0D"/>
    <w:rsid w:val="006849E4"/>
    <w:rsid w:val="00804667"/>
    <w:rsid w:val="009B0ECB"/>
    <w:rsid w:val="00A30B43"/>
    <w:rsid w:val="00D20ACC"/>
    <w:rsid w:val="00F9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8CC4C5"/>
  <w14:defaultImageDpi w14:val="32767"/>
  <w15:chartTrackingRefBased/>
  <w15:docId w15:val="{A9722F87-4108-5D4F-B88D-FFA7185C4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elipecittolinabal/Library/Group%20Containers/UBF8T346G9.Office/User%20Content.localized/Templates.localized/Meu%20padra&#771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Meu padrão.dotx</Template>
  <TotalTime>1</TotalTime>
  <Pages>10</Pages>
  <Words>3418</Words>
  <Characters>18460</Characters>
  <Application>Microsoft Office Word</Application>
  <DocSecurity>0</DocSecurity>
  <Lines>153</Lines>
  <Paragraphs>43</Paragraphs>
  <ScaleCrop>false</ScaleCrop>
  <Company/>
  <LinksUpToDate>false</LinksUpToDate>
  <CharactersWithSpaces>21835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Abal</dc:creator>
  <cp:keywords/>
  <dc:description/>
  <cp:lastModifiedBy>Felipe Abal</cp:lastModifiedBy>
  <cp:revision>2</cp:revision>
  <dcterms:created xsi:type="dcterms:W3CDTF">2026-02-28T19:33:00Z</dcterms:created>
  <dcterms:modified xsi:type="dcterms:W3CDTF">2026-02-28T19:36:00Z</dcterms:modified>
</cp:coreProperties>
</file>