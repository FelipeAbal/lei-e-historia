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7AC1" w14:textId="12E201A9" w:rsidR="00000000" w:rsidRDefault="00A07D02" w:rsidP="009B0E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Títulos XXXI a XL</w:t>
      </w:r>
    </w:p>
    <w:p w14:paraId="0C6DD887" w14:textId="77777777" w:rsidR="00A07D02" w:rsidRDefault="00A07D02" w:rsidP="009B0ECB">
      <w:pPr>
        <w:spacing w:line="360" w:lineRule="auto"/>
        <w:jc w:val="both"/>
        <w:rPr>
          <w:rFonts w:ascii="Times New Roman" w:hAnsi="Times New Roman" w:cs="Times New Roman"/>
        </w:rPr>
      </w:pPr>
    </w:p>
    <w:p w14:paraId="38B3425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Aqui está a tradução dos Títulos XXXI a XL da Lei Sálica:</w:t>
      </w:r>
    </w:p>
    <w:p w14:paraId="5003DEF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3F8E674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**XXXI. SOBRE BLOQUEAR A ESTRADA [S.V. XXXVIII]**</w:t>
      </w:r>
    </w:p>
    <w:p w14:paraId="551CE0B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4FE4AE3B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Aquele que bloquear a estrada para um homem livre ou o golpear (chamado *via latino* na glosa de Malberg) será obrigado a pagar 600 denários (isto é, 15 soldos).</w:t>
      </w:r>
    </w:p>
    <w:p w14:paraId="12FCF5A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Aquele que bloquear a estrada para uma mulher ou menina livre ou a golpear (chamado *urbis via lacina* na glosa de Malberg) será obrigado a pagar 1.800 denários (isto é, 45 soldos).</w:t>
      </w:r>
    </w:p>
    <w:p w14:paraId="0D69214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Aquele que bloquear a estrada que leva a um moinho (chamado *urbis via lacina* na glosa de Malberg) será obrigado a pagar 600 denários (isto é, 15 soldos).</w:t>
      </w:r>
    </w:p>
    <w:p w14:paraId="152E3BD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29BA96E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**XXXII. SOBRE A AMARRAÇÃO DE HOMENS LIVRES [S.V. XIX]**</w:t>
      </w:r>
    </w:p>
    <w:p w14:paraId="763BCFB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6F9BA6D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Aquele que amarrar um homem livre sem causa (chamado *obrepus andnpus* na glosa de Malberg) será obrigado a pagar 1.200 denários (isto é, 30 soldos).</w:t>
      </w:r>
    </w:p>
    <w:p w14:paraId="415C9BB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Aquele que amarrar outra pessoa e a levar amarrada para outro lugar (chamado *andrepus* na glosa de Malberg) será obrigado a pagar 1.800 denários (isto é, 45 soldos).</w:t>
      </w:r>
    </w:p>
    <w:p w14:paraId="18CF717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Se um Romano amarrar um Franco sem causa, ele será obrigado a pagar 1.200 denários (isto é, 30 soldos).</w:t>
      </w:r>
    </w:p>
    <w:p w14:paraId="6940808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4. Se um Franco amarrar um Romano sem causa, ele será obrigado a pagar 600 denários (isto é, 15 soldos).</w:t>
      </w:r>
    </w:p>
    <w:p w14:paraId="6A8E970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5. Aquele que, por arrogância ou força, tirar um homem amarrado do conde (chamado *mithiofrastatitho* na glosa de Malberg) deve pagar a composição por sua vida [isto é, a quantia de seu wergeld].</w:t>
      </w:r>
    </w:p>
    <w:p w14:paraId="7B44A9E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1437E6C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**XXXIII. SOBRE CAÇA FURTADA [S.V. XLVIII]**</w:t>
      </w:r>
    </w:p>
    <w:p w14:paraId="3F9C451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691462EB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 xml:space="preserve">1. Aquele que furtar e esconder qualquer coisa da caça de aves ou peixes (chamado *leudardi* na glosa de Malberg) será obrigado a pagar 1.800 denários (isto é, 45 soldos), além da devolução dos objetos furtados [ou seu valor], mais um pagamento pelo tempo </w:t>
      </w:r>
      <w:r w:rsidRPr="00A07D02">
        <w:rPr>
          <w:rFonts w:ascii="Times New Roman" w:hAnsi="Times New Roman" w:cs="Times New Roman"/>
        </w:rPr>
        <w:lastRenderedPageBreak/>
        <w:t>em que seu uso foi perdido. É apropriado observar a mesma lei para a caça de aves ou para a pesca.</w:t>
      </w:r>
    </w:p>
    <w:p w14:paraId="4E23B51A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Aquele que furtar ou matar um cervo domesticado portando uma marca, que tenha sido treinado para a caça, e puder ser provado por testemunhas que seu dono o teve na caçada e matou dois ou três animais com ele (chamado *trouuidio* na glosa de Malberg), será obrigado a pagar 1.800 denários (isto é, 45 soldos) [além de pagar o valor do animal, mais um pagamento pelo tempo em que seu uso foi perdido].</w:t>
      </w:r>
    </w:p>
    <w:p w14:paraId="4AE7773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Aquele que furtar ou matar um cervo domesticado que ainda não esteve em uma caçada, e isso puder ser provado (chamado *trouuidio chamstala* na glosa de Malberg), será obrigado a pagar 1.200 denários (isto é, 30 soldos) [além de pagar o valor do animal, mais um pagamento pelo tempo em que seu uso foi perdido].</w:t>
      </w:r>
    </w:p>
    <w:p w14:paraId="2CD571D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4. Aquele que furtar ou esconder o cervo exausto de outro homem, que os cães de outrem perseguiram e cansaram (chamado *trochuuido* na glosa de Malberg), será obrigado a pagar 600 denários (isto é, 15 soldos) [além da devolução do animal ou seu valor, mais um pagamento pelo tempo em que seu uso foi perdido].</w:t>
      </w:r>
    </w:p>
    <w:p w14:paraId="137D1E6C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5. Aquele que matar um javali cansado que os cães perseguiram (chamado *harossina* na glosa de Malberg) será obrigado a pagar 600 denários (isto é, 15 soldos) [além de pagar o valor do animal, mais um pagamento pelo tempo em que seu uso foi perdido].</w:t>
      </w:r>
    </w:p>
    <w:p w14:paraId="4204DC7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4F8B9DA5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**XXXIV. SOBRE CERCAS FURTADAS [S.V. LXII]**</w:t>
      </w:r>
    </w:p>
    <w:p w14:paraId="3A2BB4E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39C80CB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Aquele que furtar ou cortar três ramos que ligam ou seguram uma cerca, ou furtar ou cortar as barras transversais, ou cortar o trançado de vime (*retorta*) que segura as estacas da cerca, e isso for provado contra ele (chamado *leodardi* na glosa de Malberg), será obrigado a pagar 600 denários (isto é, 15 soldos) [além de devolver aquilo que tomou, mais um pagamento pelo tempo em que seu uso foi perdido].</w:t>
      </w:r>
    </w:p>
    <w:p w14:paraId="4A9B7EB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Aquele que queimar a sebe de talhadia (*concisa*) de outro homem (chamado *bila* na glosa de Malberg) será obrigado a pagar 600 denários (isto é, 15 soldos) [além de pagar pela sebe, mais um pagamento pelo tempo em que seu uso foi perdido].</w:t>
      </w:r>
    </w:p>
    <w:p w14:paraId="4A586CCC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Aquele que passar uma grade (arado) pelo campo de outro homem depois de ter brotado ou cruzá-lo com uma carroça fora do caminho (chamado *leodardi* na glosa de Malberg) será obrigado a pagar 120 denários (isto é, 3 soldos).</w:t>
      </w:r>
    </w:p>
    <w:p w14:paraId="3D52AACC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lastRenderedPageBreak/>
        <w:t>4. Aquele que cruzar o campo de outro homem onde os talos já cresceram com uma carroça fora do caminho ou trilhas (chamado *leodardi* na glosa de Malberg) será obrigado a pagar 600 denários (isto é, 15 soldos).</w:t>
      </w:r>
    </w:p>
    <w:p w14:paraId="276F220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5. Aquele que, com má intenção, colocar um objeto furtado no cercado ou casa ou outro lugar de outro homem e o dono do cercado ou casa não souber disso e o objeto furtado for encontrado lá (chamado *ferthebero* na glosa de Malberg), será obrigado a pagar 2.500 denários (isto é, 62 soldos e meio) [ao dono da casa ou outro lugar, além dos pagamentos usuais ao dono da propriedade furtada].</w:t>
      </w:r>
    </w:p>
    <w:p w14:paraId="6D798982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6A9D430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**XXXV. SOBRE O ASSASSINATO OU ROUBO DE ESCRAVOS [S.V. LXVI]**</w:t>
      </w:r>
    </w:p>
    <w:p w14:paraId="2E22291C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6F8FD36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Se um escravo matar um escravo ou escrava como ele e isso for provado contra ele (chamado *theoleodi* ou *theoleodinia* na glosa de Malberg), seus senhores dividirão o assassino [isto é, dividirão seu trabalho?] entre si.</w:t>
      </w:r>
    </w:p>
    <w:p w14:paraId="7BAE64D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Se um homem livre atacar e roubar o escravo de outro homem e for condenado por ter tomado algo no valor de mais de 40 denários dele (chamado *rencusmosido* na glosa de Malberg), será obrigado a pagar 1.200 denários (isto é, 30 soldos) [ao senhor do escravo, além da devolução da propriedade furtada, mais um pagamento pelo tempo em que seu uso foi perdido].</w:t>
      </w:r>
    </w:p>
    <w:p w14:paraId="6C5F9C7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Se o que ele tomou valer menos de 40 denários (chamado *theomosido* na glosa de Malberg), será obrigado a pagar 600 denários (isto é, 15 soldos) [além da devolução da propriedade furtada, mais um pagamento pelo tempo em que seu uso foi perdido].</w:t>
      </w:r>
    </w:p>
    <w:p w14:paraId="2B03688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4. Aquele que espancar o escravo de outro homem de modo que ele fique impedido de seu trabalho por mais de 40 dias (chamado *daudinario* na glosa de Malberg) será obrigado a pagar um soldo e um triente [ao senhor do escravo].</w:t>
      </w:r>
    </w:p>
    <w:p w14:paraId="3CCD423B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5. O homem livre que roubar o homem semi-livre (*letum*) de outro homem e isso for provado contra ele (chamado *letosmosido* na glosa de Malberg) será obrigado a pagar 1.400 denários (isto é, 35 soldos) [ao senhor do homem semi-livre, além da devolução da propriedade furtada, mais um pagamento pelo tempo em que o uso da propriedade foi perdido].</w:t>
      </w:r>
    </w:p>
    <w:p w14:paraId="2972A6B4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 xml:space="preserve">6. Aquele que secretamente roubar o escravo morto de outro homem e tirar dele aquilo que vale mais de 40 denários (chamado *theofriomosido* na glosa de Malberg) será obrigado a pagar 1.400 denários (isto é, 35 soldos) [ao senhor do escravo, além da </w:t>
      </w:r>
      <w:r w:rsidRPr="00A07D02">
        <w:rPr>
          <w:rFonts w:ascii="Times New Roman" w:hAnsi="Times New Roman" w:cs="Times New Roman"/>
        </w:rPr>
        <w:lastRenderedPageBreak/>
        <w:t>devolução da propriedade tomada, mais um pagamento pelo tempo em que seu uso foi perdido].</w:t>
      </w:r>
    </w:p>
    <w:p w14:paraId="2E7215F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7. Se ele tomar aquilo que vale menos de 40 denários (chamado *theofriomosido* na glosa de Malberg), será obrigado a pagar 600 denários (isto é, 15 soldos) [ao senhor do escravo, além da devolução da propriedade tomada, mais um pagamento pelo tempo em que seu uso foi perdido].</w:t>
      </w:r>
    </w:p>
    <w:p w14:paraId="69C2798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8. Se o escravo ou homem semi-livre (*letus*) de outro homem matar um homem livre, o assassino será entregue aos parentes do homem morto como metade da composição por aquele; o senhor do escravo deve saber que ele deve pagar a outra metade da composição. E se ele souber como, pode legalmente citar a si mesmo à corte (*se obmallare*) [em nome de seu escravo] para que não tenha que pagar [se for provado que o escravo não teve culpa].</w:t>
      </w:r>
    </w:p>
    <w:p w14:paraId="64BC279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[Mas se o escravo conhece a lei, seu senhor pode citar a si mesmo à corte para que não pague o wergeld (*leudem*).]</w:t>
      </w:r>
    </w:p>
    <w:p w14:paraId="2147FB5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9. Aquele que furtar ou matar um escravo doméstico (*vassum ad ministerium*) (que é um *borogauo*), uma escrava doméstica (*puellam ad ministerium*), ou um ferreiro, ou um ourives, ou um guardador de porcos, ou vinhateiro, ou cavalariço, e isso for provado contra ele (chamado *texaga* ou *ambahtonia* na glosa de Malberg), será obrigado a pagar 1.200 denários (isto é, 30 soldos). Por quebra da paz (*fredo*) e composição (*faido*) ele será obrigado a pagar 1.800 denários (isto é, 45 soldos), além da devolução do escravo [ou seu valor], mais um pagamento pelo tempo em que seu uso foi perdido. Em suma, ele paga 75 soldos.</w:t>
      </w:r>
    </w:p>
    <w:p w14:paraId="6181FB84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529AD8A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**XXXVI. SOBRE ANIMAIS DE QUATRO PATAS QUE MATAM UM HOMEM [S.V. LXV]**</w:t>
      </w:r>
    </w:p>
    <w:p w14:paraId="19769FD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76DEC9C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Se um homem for morto por um animal doméstico de quatro patas e for provado por testemunhas que o dono do animal não cumpriu a lei previamente [tomando o devido cuidado com sua besta], o dono do animal pagará metade da composição; e que ele entregue o animal que causou a ofensa àqueles que o exigem para contar pela outra metade da composição.</w:t>
      </w:r>
    </w:p>
    <w:p w14:paraId="5BEFCCDB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1992C74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lastRenderedPageBreak/>
        <w:t>[ ... que ele [o dono] pague metade do wergeld (*leudi*) e entregue seu animal aos homens [os parentes] pela outra metade. Mas se o dono não reconhecer a culpa de seu animal, ele pode defender-se de acordo com a lei e não pagar nada pelo animal. ]</w:t>
      </w:r>
    </w:p>
    <w:p w14:paraId="2EF2A5F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2DD6962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**XXXVII. SOBRE SEGUIR RASTROS (*de vestigia minimdo*) [S.V. LVIII]**</w:t>
      </w:r>
    </w:p>
    <w:p w14:paraId="1C4C303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31E1743C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Se alguém perder por furto um boi ou vaca, um cavalo, ou qualquer outro animal e o encontrar dentro de três dias após seguir seu rastro, se aquele que conduz o animal disser ou declarar que o comprou ou trocou por ele, o homem que seguiu seu rastro deve tomar posse (*achramire*) através de uma terceira parte.</w:t>
      </w:r>
    </w:p>
    <w:p w14:paraId="3134F09F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Se aquele que estava buscando sua propriedade a encontrar após três dias terem passado, aquele com quem ela for encontrada, se disser que a comprou ou trocou por ela, terá permissão para reter a posse (*achramire*).</w:t>
      </w:r>
    </w:p>
    <w:p w14:paraId="56FFE0E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Mas se aquele que estava seguindo o rastro disser que reconhece sua propriedade e, embora o outro a negue, ele [o rastreador] não desejar tomar posse através de uma terceira parte nem for à corte de acordo com a lei (*solem secundum legem culcaverit*) e for condenado por tomar sua propriedade à força (chamado *mithio frastatitbo* na glosa de Malberg), ele será obrigado a pagar 1.200 denários (isto é, 30 soldos) [além da devolução do animal em disputa, mais um pagamento pelo tempo em que seu uso foi perdido].</w:t>
      </w:r>
    </w:p>
    <w:p w14:paraId="3163A8E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57546FFA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**XXXVIII. SOBRE O FURTO DE CAVALOS OU ÉGUAS [S.V. XLIV]**</w:t>
      </w:r>
    </w:p>
    <w:p w14:paraId="5D58A88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2D4633A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Aquele que furtar um cavalo que puxa uma carroça e isso for provado contra ele (chamado *chanzacho* na glosa de Malberg) será obrigado a pagar 1.800 denários (isto é, 45 soldos), além da devolução do animal [ou seu valor], mais um pagamento pelo tempo em que seu uso foi perdido.</w:t>
      </w:r>
    </w:p>
    <w:p w14:paraId="7938B475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Aquele que furtar um garanhão (*admissarium*) de um Franco, e isso for provado contra ele (chamado *wadredo* na glosa de Malberg), será obrigado a pagar 1.800 denários (isto é, 45 soldos) [além da devolução do animal, mais um pagamento pelo tempo em que seu uso foi perdido].</w:t>
      </w:r>
    </w:p>
    <w:p w14:paraId="0F6FD31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Aquele que furtar um cavalo castrado (chamado *chtmzisto* na glosa de Malberg) será obrigado a pagar 1.400 denários (isto é, 35 soldos), além da devolução do animal [ou seu valor], mais um pagamento pelo tempo em que seu uso foi perdido.</w:t>
      </w:r>
    </w:p>
    <w:p w14:paraId="500199BB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lastRenderedPageBreak/>
        <w:t>4. Aquele que furtar um garanhão (*wamnionem*) pertencente ao rei (chamado *scelho* na glosa de Malberg) será obrigado a pagar 90 soldos, além da devolução do animal [ou seu valor], mais um pagamento pelo tempo em que seu uso foi perdido.</w:t>
      </w:r>
    </w:p>
    <w:p w14:paraId="6873714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5. Aquele que furtar um garanhão (*admissarium*) com sua manada — isto é, com entre sete e doze éguas — e isso for provado contra ele (chamado *sonista* na glosa de Malberg) será obrigado a pagar 2.500 denários (isto é, 62 soldos e meio), além da devolução dos animais [ou seu valor], mais um pagamento pelo tempo em que seu uso foi perdido.</w:t>
      </w:r>
    </w:p>
    <w:p w14:paraId="2FCC87A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6. Mas se a manada for menor — até sete cabeças incluindo o garanhão — e isso for provado contra ele, além da devolução dos animais [ou seu valor], mais um pagamento pelo tempo em que seu uso foi perdido, ele será obrigado a pagar 2.500 denários (isto é, 62 soldos e meio).</w:t>
      </w:r>
    </w:p>
    <w:p w14:paraId="547DF97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7. Aquele que furtar uma égua prenhe e isso for provado contra ele (chamado *marthi* na glosa de Malberg) será obrigado a pagar 1.800 denários (isto é, 45 soldos), além da devolução do animal [ou seu valor], mais um pagamento pelo tempo em que seu uso foi perdido.</w:t>
      </w:r>
    </w:p>
    <w:p w14:paraId="7FD879EF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8. Aquele que furtar um potro de um ou dois anos, e isso for provado contra ele (chamado *marfolen* na glosa de Malberg), será obrigado a pagar 600 denários (isto é, 15 soldos), além da devolução do animal [ou seu valor], mais um pagamento pelo tempo em que seu uso foi perdido.</w:t>
      </w:r>
    </w:p>
    <w:p w14:paraId="2ECAC40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[8. Aquele que furtar um potro (chamado *wadredo* na glosa de Malberg) será obrigado a pagar 1.800 denários (isto é, 45 soldos), além da devolução do animal [ou seu valor], mais um pagamento pelo tempo em que seu uso foi perdido. Aquele que furtar um potro de um ou dois anos (chamado *napodero* na glosa de Malberg) será obrigado a pagar 600 denários (isto é, 15 soldos), além da devolução do animal [ou seu valor], mais um pagamento pelo tempo em que seu uso foi perdido.]</w:t>
      </w:r>
    </w:p>
    <w:p w14:paraId="33CE2FB5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9. Aquele que furtar um potro seguindo sua mãe e isso for provado contra ele (chamado *nore* na glosa de Malberg) será obrigado a pagar 120 denários (isto é, 3 soldos), além da devolução do animal [ou seu valor], mais um pagamento pelo tempo em que seu uso foi perdido.</w:t>
      </w:r>
    </w:p>
    <w:p w14:paraId="0809085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10. Aquele que afugentar a égua (*iumentum*) de outro homem (chamado *stalachia* na glosa de Malberg) será obrigado a pagar 1.200 denários (isto é, 30 soldos), além da devolução do animal [ou seu valor], mais um pagamento pelo tempo em que seu uso foi perdido.</w:t>
      </w:r>
    </w:p>
    <w:p w14:paraId="5D911C4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lastRenderedPageBreak/>
        <w:t>11. Aquele que furtar um cavalo ou uma égua (*iumentum*) (chamado *azisto* na glosa de Malberg) será obrigado a pagar 1.400 denários (isto é, 35 soldos), além da devolução do animal [ou seu valor], mais um pagamento pelo tempo em que seu uso foi perdido.</w:t>
      </w:r>
    </w:p>
    <w:p w14:paraId="22F61474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12. Aquele que castrar o garanhão (*admissarium*) de outro homem sem o consentimento de seu dono (chamado *andecalbina* na glosa de Malberg) será obrigado a pagar 600 denários (isto é, 15 soldos), e por cada égua (*iumento*) [que o garanhão cobria] que ele pague a composição de um triente.</w:t>
      </w:r>
    </w:p>
    <w:p w14:paraId="557B5F0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13. Aquele que, por arrogância ou ódio, golpear ou ferir os cavalos ou éguas (*iumenta*) de outro homem (chamado *stalachia* na glosa de Malberg) será obrigado a pagar 1.200 denários (isto é, 30 soldos).</w:t>
      </w:r>
    </w:p>
    <w:p w14:paraId="78F8CAC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14. Aquele que cortar a cauda do cavalo de outro homem sem o consentimento de seu dono (chamado *leodardi* na glosa de Malberg) será obrigado a pagar 120 denários (isto é, 3 soldos), além da devolução do valor do animal, mais um pagamento pelo tempo em que seu uso foi perdido.</w:t>
      </w:r>
    </w:p>
    <w:p w14:paraId="7B87580E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1249FA5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**XXXIX. SOBRE AQUELES QUE INSTIGAM ESCRAVOS A FUGIR [S.V. LXVI]**</w:t>
      </w:r>
    </w:p>
    <w:p w14:paraId="3B167D34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68CE0F4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Se um homem aliciar os servos de outro homem e isso for provado contra ele (que é chamado *obscult* na glosa de Malberg), será obrigado a pagar 600 denários (isto é, 15 soldos) [além da devolução dos servos, mais um pagamento pelo tempo em que seu trabalho foi perdido].</w:t>
      </w:r>
    </w:p>
    <w:p w14:paraId="442DEDE4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 xml:space="preserve">2. Se alguém aliciar o escravo de outro homem e levá-lo para além-mar e lá ele for encontrado por seu senhor, [o senhor do escravo] deve nomear em corte pública aquele que aliciou [o escravo] para longe de sua terra natal, e ele [o senhor] deve ter três testemunhas lá [na corte]. Quando o escravo tiver sido chamado de volta de além-mar, [seu senhor] deve nomear [o aliciador] perante uma segunda corte, e ele deve ter lá três testemunhas que sejam homens idôneos; e o mesmo deve ser feito perante uma terceira corte para que haja nove testemunhas ao todo que possam atestar que ouviram o escravo falando em três cortes, e depois disso aquele que o aliciou (chamado *uuiridarium* na glosa de Malberg) será obrigado a pagar 1.400 denários (isto é, 35 soldos), além da devolução do escravo, mais um pagamento pelo tempo em que seu trabalho foi perdido. Se a confissão do escravo for admitida [e indicar] que houve até três aliciadores, ele [o </w:t>
      </w:r>
      <w:r w:rsidRPr="00A07D02">
        <w:rPr>
          <w:rFonts w:ascii="Times New Roman" w:hAnsi="Times New Roman" w:cs="Times New Roman"/>
        </w:rPr>
        <w:lastRenderedPageBreak/>
        <w:t>senhor do escravo] deve sempre nomear os nomes dos homens e suas aldeias da mesma maneira.</w:t>
      </w:r>
    </w:p>
    <w:p w14:paraId="310C136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Se alguém aliciar um homem livre e vendê-lo e depois ele for devolvido à sua própria terra natal (chamado *chaldeficho* na glosa de Malberg), será obrigado a pagar 100 soldos [além da devolução do homem, mais um pagamento pelo tempo em que o homem foi mantido].</w:t>
      </w:r>
    </w:p>
    <w:p w14:paraId="37512C8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4. Se alguém vender um homem livre e depois ele não for devolvido à sua própria terra natal e não houver prova certa, que ele [quem é acusado de vendê-lo] ofereça co-juradores como se fosse por morte; se ele não puder encontrar co-juradores (chamado *frio falcono* na glosa de Malberg), será obrigado a pagar 8.000 denários (isto é, 200 soldos).</w:t>
      </w:r>
    </w:p>
    <w:p w14:paraId="40256C1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5. Se um homem aliciar um Romano, será obrigado a pagar 2.500 denários (isto é, 62 soldos e meio).</w:t>
      </w:r>
    </w:p>
    <w:p w14:paraId="76B17C2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11F512C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#### **XL. SOBRE O ESCRAVO ACUSADO DE FURTO [S.V. XLI]**</w:t>
      </w:r>
    </w:p>
    <w:p w14:paraId="01DD3223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</w:p>
    <w:p w14:paraId="1DD908C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1. No caso em que um escravo é acusado de furto, se [for um caso onde] um homem livre pagaria 600 denários (isto é, 15 soldos) em composição, o escravo esticado em um cavalete receberá 120 golpes de chicote.</w:t>
      </w:r>
    </w:p>
    <w:p w14:paraId="2A32D6F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2. Se ele [o escravo] confessar antes da tortura e for do agrado do senhor do escravo, ele pode pagar 120 denários (isto é, 3 soldos) por suas costas [isto é, para evitar as chicotadas]; e o senhor do escravo devolverá o valor da propriedade furtada ao seu dono.</w:t>
      </w:r>
    </w:p>
    <w:p w14:paraId="7B6DD1AA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3. Se for um crime onde um homem livre deveria pagar 1.400 denários (isto é, 35 soldos), que o escravo receba as mesmas 120 chicotadas.</w:t>
      </w:r>
    </w:p>
    <w:p w14:paraId="3F11645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4. Se ele [o escravo] não confessar sob tortura, então aquele que o torturou, se ainda desejar torturá-lo mesmo que seu senhor se oponha, deve dar um penhor ao senhor do escravo. Depois disso, o escravo pode ser submetido a mais tortura, e se ele não confessar nada deve ser acreditado dele concernente ao seu senhor. De fato, aquele que torturou o escravo o manterá em seu poder. O senhor do escravo, que já havia recebido um penhor, deve aceitar aquele preço pelo seu escravo. Se de fato ele [o escravo] confessou na tortura anterior, isto é, antes que as 120 chicotadas fossem completadas, que ele [o escravo] seja castrado ou pague 240 denários (isto é, 6 soldos); o senhor deve restaurar o valor da propriedade furtada ao seu dono.</w:t>
      </w:r>
    </w:p>
    <w:p w14:paraId="19432191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 xml:space="preserve">5. Se ele [o escravo] for culpado de um crime pelo qual um homem livre ou um Franco seria obrigado a pagar 8.000 denários (isto é, 200 soldos), que o escravo pague a </w:t>
      </w:r>
      <w:r w:rsidRPr="00A07D02">
        <w:rPr>
          <w:rFonts w:ascii="Times New Roman" w:hAnsi="Times New Roman" w:cs="Times New Roman"/>
        </w:rPr>
        <w:lastRenderedPageBreak/>
        <w:t>composição de 15 soldos (isto é, 600 denários). Se de fato o escravo for culpado de uma ofensa mais grave — uma pela qual um homem livre seria obrigado a pagar 1.800 denários (isto é, 45 soldos) — e o escravo confessar durante a tortura, ele será submetido à pena capital.</w:t>
      </w:r>
    </w:p>
    <w:p w14:paraId="3F6B87D9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6. Se o escravo for culpado de tal crime que aquele que acusou deva exigir que ele [o senhor do escravo] entregue seu escravo para tortura, aquele que acusou deve ter varas preparadas que sejam do tamanho do dedo mínimo e deve ter um cavalete preparado onde o escravo possa ser esticado.</w:t>
      </w:r>
    </w:p>
    <w:p w14:paraId="1B477750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7. Se o senhor do escravo demorar em entregar seu escravo para tortura e se o escravo estiver presente, aquele que está trazendo a acusação deve imediatamente marcar um dia de corte para o senhor do escravo. Ele deve então marcar um dia de corte para sete dias para que o escravo possa ser entregue para tortura.</w:t>
      </w:r>
    </w:p>
    <w:p w14:paraId="1FB8E59F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8. Se o senhor demorar em entregar seu escravo depois que os sete dias tiverem sido completados, então que outro dia de corte seja marcado com testemunhas, e que a corte seja marcada para outros sete dias, de modo que quatorze dias sejam completados após o primeiro aviso.</w:t>
      </w:r>
    </w:p>
    <w:p w14:paraId="134DC906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9. Mas se após quatorze dias terem sido completados ele [o senhor] ainda não desejar entregar seu escravo para tortura, que o senhor do escravo tome sobre si toda a causa ou composição, isto é, se fosse uma causa onde um homem livre pagaria a composição de 600 denários (isto é, 15 soldos), que o senhor pague essa quantia. E se for uma ofensa mais grave onde um homem livre teria que pagar 1.400 denários (isto é, 35 soldos), que o senhor igualmente pague a composição daquilo. Mas se for uma ofensa ainda mais grave onde um homem livre pagaria 1.800 denários (isto é, 45 soldos) e o senhor não apresentou seu escravo [para tortura], que ele [o senhor] seja mantido àquele número e pague o valor do escravo mais o valor de seu trabalho perdido à parte lesada. Mas se ele [o escravo] for culpado de uma ofensa ainda mais grave, o senhor do escravo não pode libertar seu escravo tomando toda a culpa sobre si como um homem livre.</w:t>
      </w:r>
    </w:p>
    <w:p w14:paraId="2A25B0DD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 xml:space="preserve">10. Se o escravo acusado estiver ausente, então [o acusador] deve avisar o senhor do escravo com três testemunhas separadas presentes que ele deve apresentar seu escravo dentro de sete dias. Se ele [o senhor do escravo] não o fizer, então que ele [a parte lesada] novamente marque um dia para ele com testemunhas, e se ele não tiver apresentado seu escravo nestes outros sete dias, então [o acusador] deve dar-lhe o espaço de sete dias por uma terceira vez, isto é, um total de vinte e um dias. Mas se após três dias de corte terem sido marcados ele [o senhor do escravo] ainda não desejar apresentar seu escravo </w:t>
      </w:r>
      <w:r w:rsidRPr="00A07D02">
        <w:rPr>
          <w:rFonts w:ascii="Times New Roman" w:hAnsi="Times New Roman" w:cs="Times New Roman"/>
        </w:rPr>
        <w:lastRenderedPageBreak/>
        <w:t>amarrado para tortura depois que o dia da corte foi repetidamente marcado, então o senhor deve pagar tal composição por cada repetição feita pelo seu escravo como se tivesse sido um homem livre que cometeu a ofensa.</w:t>
      </w:r>
    </w:p>
    <w:p w14:paraId="02FEE548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11. Se de fato for uma escrava acusada de uma ofensa pela qual um escravo seria castrado, então ela deve ser obrigada a pagar 240 denários (isto é, 6 soldos) — se for do agrado de seu senhor pagar isso — ou ela deve ser submetida a 240 chicotadas.</w:t>
      </w:r>
    </w:p>
    <w:p w14:paraId="07AEAA37" w14:textId="77777777" w:rsidR="00A07D02" w:rsidRPr="00A07D02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[11. Se de fato for uma escrava culpada de uma ofensa pela qual um escravo seria castrado ou receberia 240 chicotadas, que ela receba o número total de chicotadas ou pague a composição de 240 denários (isto é, 6 soldos).]</w:t>
      </w:r>
    </w:p>
    <w:p w14:paraId="5E9A3189" w14:textId="52C4B628" w:rsidR="00A07D02" w:rsidRPr="009B0ECB" w:rsidRDefault="00A07D02" w:rsidP="00A07D02">
      <w:pPr>
        <w:spacing w:line="360" w:lineRule="auto"/>
        <w:jc w:val="both"/>
        <w:rPr>
          <w:rFonts w:ascii="Times New Roman" w:hAnsi="Times New Roman" w:cs="Times New Roman"/>
        </w:rPr>
      </w:pPr>
      <w:r w:rsidRPr="00A07D02">
        <w:rPr>
          <w:rFonts w:ascii="Times New Roman" w:hAnsi="Times New Roman" w:cs="Times New Roman"/>
        </w:rPr>
        <w:t>12. Se um escravo cometer um furto juntamente com um homem livre, que ele [o escravo] pague o dobro daquilo que compartilhou, além da devolução do objeto furtado, mais um pagamento pelo tempo em que seu uso foi perdido; de fato, que o homem livre pague danos quadruplicados.</w:t>
      </w:r>
    </w:p>
    <w:sectPr w:rsidR="00A07D02" w:rsidRPr="009B0ECB" w:rsidSect="003774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02"/>
    <w:rsid w:val="00202B08"/>
    <w:rsid w:val="002A73E0"/>
    <w:rsid w:val="003774DC"/>
    <w:rsid w:val="003A3F0D"/>
    <w:rsid w:val="006849E4"/>
    <w:rsid w:val="009B0ECB"/>
    <w:rsid w:val="00A07D02"/>
    <w:rsid w:val="00A30B43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8295B0"/>
  <w14:defaultImageDpi w14:val="32767"/>
  <w15:chartTrackingRefBased/>
  <w15:docId w15:val="{B81744F0-959C-5C45-B042-EC4EE788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cittolinabal/Library/Group%20Containers/UBF8T346G9.Office/User%20Content.localized/Templates.localized/Meu%20padra&#771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Meu padrão.dotx</Template>
  <TotalTime>0</TotalTime>
  <Pages>10</Pages>
  <Words>3335</Words>
  <Characters>18010</Characters>
  <Application>Microsoft Office Word</Application>
  <DocSecurity>0</DocSecurity>
  <Lines>150</Lines>
  <Paragraphs>42</Paragraphs>
  <ScaleCrop>false</ScaleCrop>
  <Company/>
  <LinksUpToDate>false</LinksUpToDate>
  <CharactersWithSpaces>21303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Abal</dc:creator>
  <cp:keywords/>
  <dc:description/>
  <cp:lastModifiedBy>Felipe Abal</cp:lastModifiedBy>
  <cp:revision>1</cp:revision>
  <dcterms:created xsi:type="dcterms:W3CDTF">2026-02-28T19:36:00Z</dcterms:created>
  <dcterms:modified xsi:type="dcterms:W3CDTF">2026-02-28T19:38:00Z</dcterms:modified>
</cp:coreProperties>
</file>